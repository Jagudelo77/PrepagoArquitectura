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B4090D" w14:textId="77777777" w:rsidR="00F41D22" w:rsidRPr="00F41D22" w:rsidRDefault="00F41D22">
      <w:pPr>
        <w:rPr>
          <w:rFonts w:ascii="Century Gothic" w:hAnsi="Century Gothic"/>
        </w:rPr>
      </w:pPr>
    </w:p>
    <w:p w14:paraId="54CC14C8" w14:textId="77777777" w:rsidR="00F41D22" w:rsidRPr="00F41D22" w:rsidRDefault="00F41D22">
      <w:pPr>
        <w:rPr>
          <w:rFonts w:ascii="Century Gothic" w:hAnsi="Century Gothic"/>
        </w:rPr>
      </w:pPr>
    </w:p>
    <w:p w14:paraId="34462D6D" w14:textId="77777777" w:rsidR="00F41D22" w:rsidRPr="00F41D22" w:rsidRDefault="00F41D22">
      <w:pPr>
        <w:rPr>
          <w:rFonts w:ascii="Century Gothic" w:hAnsi="Century Gothic"/>
        </w:rPr>
      </w:pPr>
    </w:p>
    <w:p w14:paraId="0349703D" w14:textId="77777777" w:rsidR="00F41D22" w:rsidRPr="00F41D22" w:rsidRDefault="00F41D22">
      <w:pPr>
        <w:rPr>
          <w:rFonts w:ascii="Century Gothic" w:hAnsi="Century Gothic"/>
        </w:rPr>
      </w:pPr>
    </w:p>
    <w:p w14:paraId="33638C22" w14:textId="77777777" w:rsidR="00F41D22" w:rsidRPr="00F41D22" w:rsidRDefault="00F41D22">
      <w:pPr>
        <w:rPr>
          <w:rFonts w:ascii="Century Gothic" w:hAnsi="Century Gothic"/>
        </w:rPr>
      </w:pPr>
    </w:p>
    <w:p w14:paraId="0D03C222" w14:textId="77777777" w:rsidR="00F41D22" w:rsidRPr="00F41D22" w:rsidRDefault="00F41D22">
      <w:pPr>
        <w:rPr>
          <w:rFonts w:ascii="Century Gothic" w:hAnsi="Century Gothic"/>
        </w:rPr>
      </w:pPr>
    </w:p>
    <w:p w14:paraId="643B4B4C" w14:textId="77777777" w:rsidR="007C0AB2" w:rsidRPr="00A418BD" w:rsidRDefault="007C0AB2" w:rsidP="002223A4">
      <w:pPr>
        <w:jc w:val="center"/>
        <w:rPr>
          <w:rFonts w:ascii="Century Gothic" w:hAnsi="Century Gothic"/>
          <w:b/>
          <w:bCs/>
          <w:color w:val="33B9BA"/>
          <w:sz w:val="48"/>
          <w:szCs w:val="48"/>
        </w:rPr>
      </w:pPr>
    </w:p>
    <w:p w14:paraId="51C47E3F" w14:textId="77777777" w:rsidR="002D1739" w:rsidRPr="0004610A" w:rsidRDefault="002D1739" w:rsidP="0004610A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CONCEPTO</w:t>
      </w:r>
    </w:p>
    <w:p w14:paraId="7A2C1658" w14:textId="77777777" w:rsidR="005731E4" w:rsidRPr="0004610A" w:rsidRDefault="005731E4" w:rsidP="0004610A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ARQUITECTURA EMPRESARIAL</w:t>
      </w:r>
    </w:p>
    <w:p w14:paraId="44A45004" w14:textId="2DC49244" w:rsidR="009D6A87" w:rsidRPr="0004610A" w:rsidRDefault="009213A0" w:rsidP="00D220E0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CREDIBANCO</w:t>
      </w:r>
    </w:p>
    <w:p w14:paraId="362E06CA" w14:textId="77777777" w:rsidR="007C0AB2" w:rsidRPr="0004610A" w:rsidRDefault="0040674E" w:rsidP="0004610A">
      <w:pPr>
        <w:pStyle w:val="EstiloEstilo1SuperiorSencilloRojo225ptoAnchodelnea"/>
        <w:rPr>
          <w:color w:val="404040"/>
        </w:rPr>
      </w:pPr>
      <w:r w:rsidRPr="0004610A">
        <w:rPr>
          <w:color w:val="404040"/>
        </w:rPr>
        <w:t>VERSIÓN</w:t>
      </w:r>
      <w:r w:rsidR="00373E70" w:rsidRPr="0004610A">
        <w:rPr>
          <w:color w:val="404040"/>
        </w:rPr>
        <w:t xml:space="preserve"> 1.0</w:t>
      </w:r>
    </w:p>
    <w:p w14:paraId="1EC73E50" w14:textId="77777777" w:rsidR="00CB1B48" w:rsidRPr="00F41D22" w:rsidRDefault="00CB1B48">
      <w:pPr>
        <w:rPr>
          <w:rFonts w:ascii="Century Gothic" w:hAnsi="Century Gothic"/>
        </w:rPr>
      </w:pPr>
      <w:r w:rsidRPr="00F41D22">
        <w:rPr>
          <w:rFonts w:ascii="Century Gothic" w:hAnsi="Century Gothic"/>
        </w:rPr>
        <w:br w:type="page"/>
      </w:r>
    </w:p>
    <w:p w14:paraId="5CAE4F1D" w14:textId="77777777" w:rsidR="00694917" w:rsidRPr="0004610A" w:rsidRDefault="00BF7A03" w:rsidP="0004610A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0" w:name="_Toc111714079"/>
      <w:bookmarkStart w:id="1" w:name="_Toc117843042"/>
      <w:bookmarkStart w:id="2" w:name="_Toc117848858"/>
      <w:bookmarkStart w:id="3" w:name="_Toc117848895"/>
      <w:bookmarkStart w:id="4" w:name="_Toc117850593"/>
      <w:r w:rsidRPr="0004610A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Historia de revisiones</w:t>
      </w:r>
      <w:bookmarkEnd w:id="0"/>
      <w:bookmarkEnd w:id="1"/>
      <w:bookmarkEnd w:id="2"/>
      <w:bookmarkEnd w:id="3"/>
      <w:bookmarkEnd w:id="4"/>
    </w:p>
    <w:p w14:paraId="261DF363" w14:textId="77777777" w:rsidR="006F5941" w:rsidRDefault="006F5941" w:rsidP="0004610A">
      <w:pPr>
        <w:spacing w:after="0" w:line="240" w:lineRule="auto"/>
        <w:jc w:val="both"/>
        <w:rPr>
          <w:rFonts w:ascii="Century Gothic" w:hAnsi="Century Gothi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72EB8" w:rsidRPr="00E75E44" w14:paraId="456EAE62" w14:textId="77777777" w:rsidTr="0004610A">
        <w:trPr>
          <w:jc w:val="center"/>
        </w:trPr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60EED5C" w14:textId="77777777" w:rsidR="00E72EB8" w:rsidRPr="0004610A" w:rsidRDefault="008D70F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5B4DECD" w14:textId="77777777" w:rsidR="00E72EB8" w:rsidRPr="0004610A" w:rsidRDefault="008D70F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6D44C64" w14:textId="77777777" w:rsidR="00E72EB8" w:rsidRPr="0004610A" w:rsidRDefault="00E75E4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79838412" w14:textId="77777777" w:rsidR="00E72EB8" w:rsidRPr="0004610A" w:rsidRDefault="00E75E4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Autor</w:t>
            </w:r>
          </w:p>
        </w:tc>
      </w:tr>
      <w:tr w:rsidR="00E72EB8" w14:paraId="59C35ABA" w14:textId="77777777" w:rsidTr="0004610A">
        <w:trPr>
          <w:jc w:val="center"/>
        </w:trPr>
        <w:tc>
          <w:tcPr>
            <w:tcW w:w="2254" w:type="dxa"/>
            <w:vAlign w:val="center"/>
          </w:tcPr>
          <w:p w14:paraId="4224CB94" w14:textId="77777777" w:rsidR="00E72EB8" w:rsidRPr="0004610A" w:rsidRDefault="009B30D9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 w:rsidRPr="0004610A">
              <w:rPr>
                <w:rFonts w:ascii="Century Gothic" w:hAnsi="Century Gothic" w:cs="Arial"/>
                <w:bCs/>
                <w:lang w:val="es-CO"/>
              </w:rPr>
              <w:t>&lt;dd/mm/</w:t>
            </w:r>
            <w:r w:rsidR="0004610A">
              <w:rPr>
                <w:rFonts w:ascii="Century Gothic" w:hAnsi="Century Gothic" w:cs="Arial"/>
                <w:bCs/>
                <w:lang w:val="es-CO"/>
              </w:rPr>
              <w:t>aaaa</w:t>
            </w:r>
            <w:r w:rsidRPr="0004610A">
              <w:rPr>
                <w:rFonts w:ascii="Century Gothic" w:hAnsi="Century Gothic" w:cs="Arial"/>
                <w:bCs/>
                <w:lang w:val="es-CO"/>
              </w:rPr>
              <w:t>&gt;</w:t>
            </w:r>
          </w:p>
        </w:tc>
        <w:tc>
          <w:tcPr>
            <w:tcW w:w="2254" w:type="dxa"/>
            <w:vAlign w:val="center"/>
          </w:tcPr>
          <w:p w14:paraId="18A2CEC6" w14:textId="77777777" w:rsidR="00E72EB8" w:rsidRPr="0004610A" w:rsidRDefault="00C144DB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 w:rsidRPr="0004610A">
              <w:rPr>
                <w:rFonts w:ascii="Century Gothic" w:hAnsi="Century Gothic" w:cs="Arial"/>
                <w:bCs/>
                <w:lang w:val="es-CO"/>
              </w:rPr>
              <w:t>1.0</w:t>
            </w:r>
          </w:p>
        </w:tc>
        <w:tc>
          <w:tcPr>
            <w:tcW w:w="2254" w:type="dxa"/>
            <w:vAlign w:val="center"/>
          </w:tcPr>
          <w:p w14:paraId="38E34BE2" w14:textId="77777777" w:rsidR="00E72EB8" w:rsidRPr="0004610A" w:rsidRDefault="00C144DB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 w:rsidRPr="0004610A">
              <w:rPr>
                <w:rFonts w:ascii="Century Gothic" w:hAnsi="Century Gothic" w:cs="Arial"/>
                <w:bCs/>
                <w:lang w:val="es-CO"/>
              </w:rPr>
              <w:t>Versión Inicial</w:t>
            </w:r>
          </w:p>
        </w:tc>
        <w:tc>
          <w:tcPr>
            <w:tcW w:w="2254" w:type="dxa"/>
            <w:vAlign w:val="center"/>
          </w:tcPr>
          <w:p w14:paraId="02E301A9" w14:textId="77777777" w:rsidR="00E72EB8" w:rsidRPr="0004610A" w:rsidRDefault="00A77C14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>
              <w:rPr>
                <w:rFonts w:ascii="Century Gothic" w:hAnsi="Century Gothic" w:cs="Arial"/>
                <w:bCs/>
                <w:lang w:val="es-CO"/>
              </w:rPr>
              <w:t>&lt;Arquitecto&gt;</w:t>
            </w:r>
          </w:p>
        </w:tc>
      </w:tr>
      <w:tr w:rsidR="00E72EB8" w14:paraId="68F17A1D" w14:textId="77777777" w:rsidTr="0004610A">
        <w:trPr>
          <w:jc w:val="center"/>
        </w:trPr>
        <w:tc>
          <w:tcPr>
            <w:tcW w:w="2254" w:type="dxa"/>
            <w:vAlign w:val="center"/>
          </w:tcPr>
          <w:p w14:paraId="367C8377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1CC3A4E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72E5A683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F31EA2C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</w:tr>
      <w:tr w:rsidR="00E72EB8" w14:paraId="6A8BEEDA" w14:textId="77777777" w:rsidTr="0004610A">
        <w:trPr>
          <w:jc w:val="center"/>
        </w:trPr>
        <w:tc>
          <w:tcPr>
            <w:tcW w:w="2254" w:type="dxa"/>
            <w:vAlign w:val="center"/>
          </w:tcPr>
          <w:p w14:paraId="12E6AC8A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3675E33B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39B11A4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4F00BE28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</w:tr>
    </w:tbl>
    <w:p w14:paraId="155717BC" w14:textId="77777777" w:rsidR="00BF7A03" w:rsidRDefault="00BF7A03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49364869" w14:textId="77777777" w:rsidR="00BF30EC" w:rsidRPr="0004610A" w:rsidRDefault="00BF30EC" w:rsidP="0004610A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5" w:name="_Toc111714080"/>
      <w:bookmarkStart w:id="6" w:name="_Toc117843043"/>
      <w:bookmarkStart w:id="7" w:name="_Toc117848859"/>
      <w:bookmarkStart w:id="8" w:name="_Toc117848896"/>
      <w:bookmarkStart w:id="9" w:name="_Toc117850594"/>
      <w:r w:rsidRPr="0004610A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Tabla de contenido</w:t>
      </w:r>
      <w:bookmarkEnd w:id="5"/>
      <w:bookmarkEnd w:id="6"/>
      <w:bookmarkEnd w:id="7"/>
      <w:bookmarkEnd w:id="8"/>
      <w:bookmarkEnd w:id="9"/>
    </w:p>
    <w:p w14:paraId="4284B810" w14:textId="77777777" w:rsidR="005F302D" w:rsidRDefault="005F302D">
      <w:pPr>
        <w:pStyle w:val="TDC1"/>
        <w:tabs>
          <w:tab w:val="right" w:leader="dot" w:pos="9016"/>
        </w:tabs>
      </w:pPr>
    </w:p>
    <w:p w14:paraId="7896286F" w14:textId="77777777" w:rsidR="00A77C14" w:rsidRDefault="005F302D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val="es-CO" w:eastAsia="es-CO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17850595" w:history="1">
        <w:r w:rsidR="00A77C14" w:rsidRPr="009E20D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Guía de uso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_Toc117850595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A77C14">
          <w:rPr>
            <w:noProof/>
            <w:webHidden/>
          </w:rPr>
          <w:t>4</w:t>
        </w:r>
        <w:r w:rsidR="00A77C14">
          <w:rPr>
            <w:noProof/>
            <w:webHidden/>
          </w:rPr>
          <w:fldChar w:fldCharType="end"/>
        </w:r>
      </w:hyperlink>
    </w:p>
    <w:p w14:paraId="339A165F" w14:textId="77777777" w:rsidR="00A77C14" w:rsidRDefault="0000000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val="es-CO" w:eastAsia="es-CO"/>
        </w:rPr>
      </w:pPr>
      <w:hyperlink w:anchor="_Toc117850596" w:history="1">
        <w:r w:rsidR="00A77C14" w:rsidRPr="009E20D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Necesidad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_Toc117850596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A77C14">
          <w:rPr>
            <w:noProof/>
            <w:webHidden/>
          </w:rPr>
          <w:t>5</w:t>
        </w:r>
        <w:r w:rsidR="00A77C14">
          <w:rPr>
            <w:noProof/>
            <w:webHidden/>
          </w:rPr>
          <w:fldChar w:fldCharType="end"/>
        </w:r>
      </w:hyperlink>
    </w:p>
    <w:p w14:paraId="395911A7" w14:textId="77777777" w:rsidR="00A77C14" w:rsidRDefault="0000000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val="es-CO" w:eastAsia="es-CO"/>
        </w:rPr>
      </w:pPr>
      <w:hyperlink w:anchor="_Toc117850597" w:history="1">
        <w:r w:rsidR="00A77C14" w:rsidRPr="009E20D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Premisas Del Concepto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_Toc117850597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A77C14">
          <w:rPr>
            <w:noProof/>
            <w:webHidden/>
          </w:rPr>
          <w:t>6</w:t>
        </w:r>
        <w:r w:rsidR="00A77C14">
          <w:rPr>
            <w:noProof/>
            <w:webHidden/>
          </w:rPr>
          <w:fldChar w:fldCharType="end"/>
        </w:r>
      </w:hyperlink>
    </w:p>
    <w:p w14:paraId="29071706" w14:textId="77777777" w:rsidR="00A77C14" w:rsidRDefault="0000000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val="es-CO" w:eastAsia="es-CO"/>
        </w:rPr>
      </w:pPr>
      <w:hyperlink w:anchor="_Toc117850598" w:history="1">
        <w:r w:rsidR="00A77C14" w:rsidRPr="009E20D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Lineamientos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_Toc117850598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A77C14">
          <w:rPr>
            <w:noProof/>
            <w:webHidden/>
          </w:rPr>
          <w:t>7</w:t>
        </w:r>
        <w:r w:rsidR="00A77C14">
          <w:rPr>
            <w:noProof/>
            <w:webHidden/>
          </w:rPr>
          <w:fldChar w:fldCharType="end"/>
        </w:r>
      </w:hyperlink>
    </w:p>
    <w:p w14:paraId="100B157A" w14:textId="77777777" w:rsidR="00A77C14" w:rsidRDefault="0000000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val="es-CO" w:eastAsia="es-CO"/>
        </w:rPr>
      </w:pPr>
      <w:hyperlink w:anchor="_Toc117850599" w:history="1">
        <w:r w:rsidR="00A77C14" w:rsidRPr="009E20D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Restricciones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_Toc117850599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A77C14">
          <w:rPr>
            <w:noProof/>
            <w:webHidden/>
          </w:rPr>
          <w:t>8</w:t>
        </w:r>
        <w:r w:rsidR="00A77C14">
          <w:rPr>
            <w:noProof/>
            <w:webHidden/>
          </w:rPr>
          <w:fldChar w:fldCharType="end"/>
        </w:r>
      </w:hyperlink>
    </w:p>
    <w:p w14:paraId="1443AA10" w14:textId="77777777" w:rsidR="00A77C14" w:rsidRDefault="0000000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val="es-CO" w:eastAsia="es-CO"/>
        </w:rPr>
      </w:pPr>
      <w:hyperlink w:anchor="_Toc117850600" w:history="1">
        <w:r w:rsidR="00A77C14" w:rsidRPr="009E20D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Arquitectura propuesta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_Toc117850600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A77C14">
          <w:rPr>
            <w:noProof/>
            <w:webHidden/>
          </w:rPr>
          <w:t>9</w:t>
        </w:r>
        <w:r w:rsidR="00A77C14">
          <w:rPr>
            <w:noProof/>
            <w:webHidden/>
          </w:rPr>
          <w:fldChar w:fldCharType="end"/>
        </w:r>
      </w:hyperlink>
    </w:p>
    <w:p w14:paraId="02DFD8E5" w14:textId="77777777" w:rsidR="00A77C14" w:rsidRDefault="0000000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2"/>
          <w:lang w:val="es-CO" w:eastAsia="es-CO"/>
        </w:rPr>
      </w:pPr>
      <w:hyperlink w:anchor="_Toc117850601" w:history="1">
        <w:r w:rsidR="00A77C14" w:rsidRPr="009E20D7">
          <w:rPr>
            <w:rStyle w:val="Hipervnculo"/>
            <w:rFonts w:eastAsia="Times New Roman" w:cs="Times New Roman"/>
            <w:noProof/>
            <w:lang w:val="es-CO"/>
          </w:rPr>
          <w:t>Diagrama de Arquitectura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_Toc117850601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A77C14">
          <w:rPr>
            <w:noProof/>
            <w:webHidden/>
          </w:rPr>
          <w:t>9</w:t>
        </w:r>
        <w:r w:rsidR="00A77C14">
          <w:rPr>
            <w:noProof/>
            <w:webHidden/>
          </w:rPr>
          <w:fldChar w:fldCharType="end"/>
        </w:r>
      </w:hyperlink>
    </w:p>
    <w:p w14:paraId="60907BB1" w14:textId="77777777" w:rsidR="00A77C14" w:rsidRDefault="0000000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2"/>
          <w:lang w:val="es-CO" w:eastAsia="es-CO"/>
        </w:rPr>
      </w:pPr>
      <w:hyperlink w:anchor="_Toc117850602" w:history="1">
        <w:r w:rsidR="00A77C14" w:rsidRPr="009E20D7">
          <w:rPr>
            <w:rStyle w:val="Hipervnculo"/>
            <w:rFonts w:eastAsia="Times New Roman" w:cs="Times New Roman"/>
            <w:noProof/>
            <w:lang w:val="es-CO"/>
          </w:rPr>
          <w:t>Descripción de componentes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_Toc117850602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A77C14">
          <w:rPr>
            <w:noProof/>
            <w:webHidden/>
          </w:rPr>
          <w:t>9</w:t>
        </w:r>
        <w:r w:rsidR="00A77C14">
          <w:rPr>
            <w:noProof/>
            <w:webHidden/>
          </w:rPr>
          <w:fldChar w:fldCharType="end"/>
        </w:r>
      </w:hyperlink>
    </w:p>
    <w:p w14:paraId="21E61F7B" w14:textId="77777777" w:rsidR="00A77C14" w:rsidRDefault="0000000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2"/>
          <w:lang w:val="es-CO" w:eastAsia="es-CO"/>
        </w:rPr>
      </w:pPr>
      <w:hyperlink w:anchor="_Toc117850603" w:history="1">
        <w:r w:rsidR="00A77C14" w:rsidRPr="009E20D7">
          <w:rPr>
            <w:rStyle w:val="Hipervnculo"/>
            <w:rFonts w:eastAsia="Times New Roman" w:cs="Times New Roman"/>
            <w:noProof/>
            <w:lang w:val="es-CO"/>
          </w:rPr>
          <w:t>Descripción del proceso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_Toc117850603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A77C14">
          <w:rPr>
            <w:noProof/>
            <w:webHidden/>
          </w:rPr>
          <w:t>9</w:t>
        </w:r>
        <w:r w:rsidR="00A77C14">
          <w:rPr>
            <w:noProof/>
            <w:webHidden/>
          </w:rPr>
          <w:fldChar w:fldCharType="end"/>
        </w:r>
      </w:hyperlink>
    </w:p>
    <w:p w14:paraId="14526490" w14:textId="77777777" w:rsidR="00A77C14" w:rsidRDefault="0000000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2"/>
          <w:lang w:val="es-CO" w:eastAsia="es-CO"/>
        </w:rPr>
      </w:pPr>
      <w:hyperlink w:anchor="_Toc117850604" w:history="1">
        <w:r w:rsidR="00A77C14" w:rsidRPr="009E20D7">
          <w:rPr>
            <w:rStyle w:val="Hipervnculo"/>
            <w:rFonts w:eastAsia="Times New Roman" w:cs="Times New Roman"/>
            <w:noProof/>
            <w:lang w:val="es-CO"/>
          </w:rPr>
          <w:t>Aplicaciones y/o soluciones afectadas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_Toc117850604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A77C14">
          <w:rPr>
            <w:noProof/>
            <w:webHidden/>
          </w:rPr>
          <w:t>9</w:t>
        </w:r>
        <w:r w:rsidR="00A77C14">
          <w:rPr>
            <w:noProof/>
            <w:webHidden/>
          </w:rPr>
          <w:fldChar w:fldCharType="end"/>
        </w:r>
      </w:hyperlink>
    </w:p>
    <w:p w14:paraId="37E8A89A" w14:textId="77777777" w:rsidR="00A77C14" w:rsidRDefault="0000000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val="es-CO" w:eastAsia="es-CO"/>
        </w:rPr>
      </w:pPr>
      <w:hyperlink w:anchor="_Toc117850605" w:history="1">
        <w:r w:rsidR="00A77C14" w:rsidRPr="009E20D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Anexos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_Toc117850605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A77C14">
          <w:rPr>
            <w:noProof/>
            <w:webHidden/>
          </w:rPr>
          <w:t>10</w:t>
        </w:r>
        <w:r w:rsidR="00A77C14">
          <w:rPr>
            <w:noProof/>
            <w:webHidden/>
          </w:rPr>
          <w:fldChar w:fldCharType="end"/>
        </w:r>
      </w:hyperlink>
    </w:p>
    <w:p w14:paraId="7398EFF0" w14:textId="77777777" w:rsidR="00E147D6" w:rsidRDefault="005F302D">
      <w:pPr>
        <w:rPr>
          <w:rFonts w:ascii="Century Gothic" w:hAnsi="Century Gothic"/>
        </w:rPr>
      </w:pPr>
      <w:r>
        <w:rPr>
          <w:rFonts w:ascii="Century Gothic" w:hAnsi="Century Gothic"/>
        </w:rPr>
        <w:fldChar w:fldCharType="end"/>
      </w:r>
    </w:p>
    <w:p w14:paraId="4D39BBC7" w14:textId="77777777" w:rsidR="00E147D6" w:rsidRDefault="00E147D6">
      <w:pPr>
        <w:rPr>
          <w:rFonts w:ascii="Century Gothic" w:hAnsi="Century Gothic"/>
        </w:rPr>
      </w:pPr>
    </w:p>
    <w:p w14:paraId="3AE5A938" w14:textId="77777777" w:rsidR="00E147D6" w:rsidRDefault="00E147D6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1799A0B7" w14:textId="77777777" w:rsidR="009F7AF5" w:rsidRPr="005F302D" w:rsidRDefault="00D817B9" w:rsidP="005F302D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0" w:name="_Toc111714081"/>
      <w:bookmarkStart w:id="11" w:name="_Toc117850595"/>
      <w:r w:rsidRPr="005F302D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Guía de uso</w:t>
      </w:r>
      <w:bookmarkEnd w:id="10"/>
      <w:bookmarkEnd w:id="11"/>
    </w:p>
    <w:p w14:paraId="7BB73803" w14:textId="77777777" w:rsidR="001A5963" w:rsidRDefault="001A5963" w:rsidP="005F302D">
      <w:pPr>
        <w:spacing w:after="0" w:line="240" w:lineRule="auto"/>
        <w:jc w:val="both"/>
        <w:rPr>
          <w:rFonts w:ascii="Century Gothic" w:hAnsi="Century Gothic"/>
        </w:rPr>
      </w:pPr>
    </w:p>
    <w:p w14:paraId="3EECB962" w14:textId="77777777" w:rsidR="00D53090" w:rsidRPr="005F302D" w:rsidRDefault="001D0939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El presente documento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detalla el concepto</w:t>
      </w:r>
      <w:r w:rsidR="005F302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del equipo 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de arquitectura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empresarial 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generad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o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para la 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necesidad expuesta por el negocio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.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Se </w:t>
      </w:r>
      <w:r w:rsidR="00D948F4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identifica la necesidad, premisas, lineamientos, restricciones y </w:t>
      </w:r>
      <w:r w:rsidR="00F26F7E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se detalla </w:t>
      </w:r>
      <w:r w:rsidR="00D948F4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la arquitectura propuesta.</w:t>
      </w:r>
    </w:p>
    <w:p w14:paraId="1A90CCD4" w14:textId="77777777" w:rsidR="00D53090" w:rsidRPr="005F302D" w:rsidRDefault="00D53090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400EADE4" w14:textId="77777777" w:rsidR="005F302D" w:rsidRPr="005F302D" w:rsidRDefault="005F302D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A su vez, contiene el detalle de los elementos evaluados y el análisis a alto nivel de los posibles componentes involucrados dentro de Credibanco.</w:t>
      </w:r>
    </w:p>
    <w:p w14:paraId="0E31EB9B" w14:textId="77777777" w:rsidR="005F302D" w:rsidRDefault="005F302D" w:rsidP="005F302D">
      <w:pPr>
        <w:spacing w:after="0" w:line="240" w:lineRule="auto"/>
        <w:jc w:val="both"/>
        <w:rPr>
          <w:rFonts w:ascii="Century Gothic" w:hAnsi="Century Gothic"/>
        </w:rPr>
      </w:pPr>
    </w:p>
    <w:tbl>
      <w:tblPr>
        <w:tblStyle w:val="Anotaciones"/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D53090" w14:paraId="36E405E6" w14:textId="77777777" w:rsidTr="00B14CDA">
        <w:trPr>
          <w:jc w:val="center"/>
        </w:trPr>
        <w:tc>
          <w:tcPr>
            <w:tcW w:w="8838" w:type="dxa"/>
          </w:tcPr>
          <w:p w14:paraId="2C2862BD" w14:textId="77777777" w:rsidR="00D53090" w:rsidRPr="005F302D" w:rsidRDefault="00D53090" w:rsidP="005F302D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i/>
                <w:iCs/>
                <w:color w:val="404040"/>
                <w:sz w:val="24"/>
                <w:szCs w:val="24"/>
                <w:lang w:val="es-CO"/>
              </w:rPr>
            </w:pPr>
            <w:r w:rsidRPr="005F302D">
              <w:rPr>
                <w:rFonts w:ascii="Century Gothic" w:hAnsi="Century Gothic"/>
                <w:b/>
                <w:bCs/>
                <w:i/>
                <w:iCs/>
                <w:color w:val="404040"/>
                <w:sz w:val="24"/>
                <w:szCs w:val="24"/>
                <w:lang w:val="es-CO"/>
              </w:rPr>
              <w:t>Cómo diligenciar este documento:</w:t>
            </w:r>
          </w:p>
          <w:p w14:paraId="2460C6CD" w14:textId="77777777" w:rsidR="00D53090" w:rsidRPr="00D53090" w:rsidRDefault="00D53090" w:rsidP="005F302D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i/>
              </w:rPr>
            </w:pPr>
          </w:p>
          <w:p w14:paraId="2FB76DA8" w14:textId="77777777" w:rsidR="00D53090" w:rsidRPr="005F302D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  <w:t xml:space="preserve">No se deben eliminar las anotaciones al inicio de cada sección con información de lo que debe contener cada punto. </w:t>
            </w: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Estas notas sirven para ayudar a determinar la información a rellenar y para ayudar a las personas que revisan el documento a saber que debe estar cumplimentado en cada apartado.</w:t>
            </w:r>
          </w:p>
          <w:p w14:paraId="2AF68EF0" w14:textId="77777777" w:rsidR="005F302D" w:rsidRPr="005F302D" w:rsidRDefault="005F302D" w:rsidP="005F302D">
            <w:p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</w:pPr>
          </w:p>
          <w:p w14:paraId="4FD65CE9" w14:textId="77777777" w:rsid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  <w:t xml:space="preserve">No se deben eliminar puntos del índice o capítulos del documento. </w:t>
            </w: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Si algún punto no aplica se pondrá el comentario “NO APLICA”.</w:t>
            </w:r>
          </w:p>
          <w:p w14:paraId="6DB73AAC" w14:textId="77777777" w:rsidR="005F302D" w:rsidRDefault="005F302D" w:rsidP="005F302D">
            <w:pPr>
              <w:pStyle w:val="Prrafodelista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</w:p>
          <w:p w14:paraId="2952C522" w14:textId="77777777" w:rsid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No olvide actualizar la fecha y la versión del documento en el encabezado, y el nombre del archivo en el pie de página.</w:t>
            </w:r>
          </w:p>
          <w:p w14:paraId="67616B83" w14:textId="77777777" w:rsidR="005F302D" w:rsidRPr="005F302D" w:rsidRDefault="005F302D" w:rsidP="005F302D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</w:p>
          <w:p w14:paraId="1F666958" w14:textId="77777777" w:rsidR="00D53090" w:rsidRP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b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Tenga la precaución de revisar todos los encabezados y pies de página del documento para confirmar que la información que figura en los mismos está correctamente actualizada, ya que hay encabezados y pies de página para diferentes secciones del documento, y para páginas pares e impares</w:t>
            </w:r>
            <w:r w:rsid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.</w:t>
            </w:r>
          </w:p>
        </w:tc>
      </w:tr>
    </w:tbl>
    <w:p w14:paraId="64C3137B" w14:textId="77777777" w:rsidR="00FA1D09" w:rsidRDefault="00FA1D09" w:rsidP="005F302D">
      <w:pPr>
        <w:spacing w:after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2ACF481A" w14:textId="77777777" w:rsidR="00237182" w:rsidRPr="00E065F5" w:rsidRDefault="00A15829" w:rsidP="00E065F5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2" w:name="_Toc111714082"/>
      <w:bookmarkStart w:id="13" w:name="_Toc117850596"/>
      <w:r w:rsidRP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Necesidad</w:t>
      </w:r>
      <w:bookmarkEnd w:id="12"/>
      <w:bookmarkEnd w:id="13"/>
    </w:p>
    <w:p w14:paraId="6D0DCEEE" w14:textId="77777777" w:rsidR="00A77C14" w:rsidRDefault="00A77C14" w:rsidP="00E065F5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45C87739" w14:textId="77777777" w:rsidR="004B0772" w:rsidRPr="00E065F5" w:rsidRDefault="004B0772" w:rsidP="00E065F5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&lt;Esta sección </w:t>
      </w:r>
      <w:r w:rsidR="00966495"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describe el alcance y un contexto inicial </w:t>
      </w:r>
      <w:r w:rsidR="00146683"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que </w:t>
      </w:r>
      <w:r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consolida la</w:t>
      </w:r>
      <w:r w:rsidR="009C4DD7"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(s)</w:t>
      </w:r>
      <w:r w:rsidR="001A63AA"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necesidad</w:t>
      </w:r>
      <w:r w:rsidR="009C4DD7"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(es)</w:t>
      </w:r>
      <w:r w:rsidR="001A63AA"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presentada</w:t>
      </w:r>
      <w:r w:rsidR="009C4DD7"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(s)</w:t>
      </w:r>
      <w:r w:rsidR="001A63AA"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por el negocio al arquitecto en las sesiones realizadas</w:t>
      </w:r>
      <w:r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&gt;</w:t>
      </w:r>
    </w:p>
    <w:p w14:paraId="36929BCD" w14:textId="77777777" w:rsidR="00E065F5" w:rsidRDefault="00E065F5" w:rsidP="00E065F5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316FD600" w14:textId="77777777" w:rsidR="00A77C14" w:rsidRDefault="00A77C14" w:rsidP="00E065F5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2A717F44" w14:textId="77777777" w:rsidR="00B4578C" w:rsidRPr="00E065F5" w:rsidRDefault="004B0772" w:rsidP="00E065F5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&lt;Autores: Arquitecto&gt;</w:t>
      </w:r>
    </w:p>
    <w:p w14:paraId="5F2C0F32" w14:textId="77777777" w:rsidR="00975DF4" w:rsidRPr="00E065F5" w:rsidRDefault="00975DF4" w:rsidP="00E065F5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384FD38C" w14:textId="77777777" w:rsidR="00E41765" w:rsidRPr="00E065F5" w:rsidRDefault="00BE09E8" w:rsidP="00E065F5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El presente concepto se enfoca en </w:t>
      </w:r>
      <w:r w:rsidR="00E41765"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…</w:t>
      </w:r>
    </w:p>
    <w:p w14:paraId="6973684A" w14:textId="77777777" w:rsidR="00E41765" w:rsidRPr="00E065F5" w:rsidRDefault="00E41765" w:rsidP="00E065F5">
      <w:pPr>
        <w:numPr>
          <w:ilvl w:val="0"/>
          <w:numId w:val="4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Nece</w:t>
      </w:r>
      <w:r w:rsidR="00BD636E"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sidad 1.</w:t>
      </w:r>
    </w:p>
    <w:p w14:paraId="0B74D533" w14:textId="77777777" w:rsidR="00BD636E" w:rsidRPr="00E065F5" w:rsidRDefault="00BD636E" w:rsidP="00E065F5">
      <w:pPr>
        <w:numPr>
          <w:ilvl w:val="0"/>
          <w:numId w:val="4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Necesidad 2.</w:t>
      </w:r>
    </w:p>
    <w:p w14:paraId="1C23B1BD" w14:textId="77777777" w:rsidR="00FA1D09" w:rsidRPr="00E065F5" w:rsidRDefault="00FA1D09" w:rsidP="00E065F5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br w:type="page"/>
      </w:r>
    </w:p>
    <w:p w14:paraId="20665995" w14:textId="77777777" w:rsidR="00A15829" w:rsidRPr="00E065F5" w:rsidRDefault="00D31574" w:rsidP="00E065F5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4" w:name="_Toc111714083"/>
      <w:bookmarkStart w:id="15" w:name="_Toc117850597"/>
      <w:r w:rsidRP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Premisas</w:t>
      </w:r>
      <w:bookmarkEnd w:id="14"/>
      <w:r w:rsid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 xml:space="preserve"> Del Concepto</w:t>
      </w:r>
      <w:bookmarkEnd w:id="15"/>
    </w:p>
    <w:p w14:paraId="11876C45" w14:textId="77777777" w:rsidR="00CF6AA1" w:rsidRPr="00D529D8" w:rsidRDefault="00CF6AA1" w:rsidP="00D529D8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13513CF4" w14:textId="77777777" w:rsidR="003F27B4" w:rsidRPr="00D529D8" w:rsidRDefault="003F27B4" w:rsidP="00D529D8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&lt;Se deben presentar las</w:t>
      </w:r>
      <w:r w:rsidR="000062E2"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r w:rsidR="007F2C71"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premisas que</w:t>
      </w:r>
      <w:r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se contempl</w:t>
      </w:r>
      <w:r w:rsidR="008F0142"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a</w:t>
      </w:r>
      <w:r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n y que afect</w:t>
      </w:r>
      <w:r w:rsidR="008F0142"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a</w:t>
      </w:r>
      <w:r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n la arquitectura</w:t>
      </w:r>
      <w:r w:rsidR="000062E2"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propuesta</w:t>
      </w:r>
      <w:r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&gt;</w:t>
      </w:r>
    </w:p>
    <w:p w14:paraId="2E9C24B9" w14:textId="77777777" w:rsidR="00A77C14" w:rsidRDefault="00A77C14" w:rsidP="00D529D8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37399D02" w14:textId="77777777" w:rsidR="003F27B4" w:rsidRDefault="003F27B4" w:rsidP="00D529D8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&lt;Autores: Arquitecto</w:t>
      </w:r>
      <w:r w:rsidR="000062E2"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r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&gt;</w:t>
      </w:r>
      <w:r w:rsidR="0075003E"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</w:p>
    <w:p w14:paraId="38491A5D" w14:textId="77777777" w:rsidR="00D529D8" w:rsidRPr="00D529D8" w:rsidRDefault="00D529D8" w:rsidP="00D529D8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18"/>
          <w:szCs w:val="18"/>
          <w:lang w:val="es-CO"/>
        </w:rPr>
      </w:pPr>
    </w:p>
    <w:p w14:paraId="678523F2" w14:textId="77777777" w:rsidR="000062E2" w:rsidRPr="00D529D8" w:rsidRDefault="00A10AAD" w:rsidP="00D529D8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D529D8">
        <w:rPr>
          <w:rFonts w:ascii="Century Gothic" w:hAnsi="Century Gothic"/>
          <w:iCs/>
          <w:sz w:val="20"/>
          <w:szCs w:val="20"/>
          <w:lang w:val="es-CO"/>
        </w:rPr>
        <w:t>Esta sección presenta las premisas que rigen la arquitectura propuesta.</w:t>
      </w:r>
    </w:p>
    <w:p w14:paraId="79C0E3A9" w14:textId="77777777" w:rsidR="00A10AAD" w:rsidRPr="00D529D8" w:rsidRDefault="00A10AAD" w:rsidP="00D529D8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77EAC80C" w14:textId="77777777" w:rsidR="007F2C71" w:rsidRPr="00D529D8" w:rsidRDefault="00A10AAD" w:rsidP="00D529D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D529D8">
        <w:rPr>
          <w:rFonts w:ascii="Century Gothic" w:hAnsi="Century Gothic"/>
          <w:iCs/>
          <w:sz w:val="20"/>
          <w:szCs w:val="20"/>
          <w:lang w:val="es-CO"/>
        </w:rPr>
        <w:t>Premisa x</w:t>
      </w:r>
    </w:p>
    <w:p w14:paraId="050965BB" w14:textId="77777777" w:rsidR="007F2C71" w:rsidRPr="00D529D8" w:rsidRDefault="007F2C71" w:rsidP="00D529D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D529D8">
        <w:rPr>
          <w:rFonts w:ascii="Century Gothic" w:hAnsi="Century Gothic"/>
          <w:iCs/>
          <w:sz w:val="20"/>
          <w:szCs w:val="20"/>
          <w:lang w:val="es-CO"/>
        </w:rPr>
        <w:t>Premisa y</w:t>
      </w:r>
    </w:p>
    <w:p w14:paraId="549063AA" w14:textId="77777777" w:rsidR="00C0626F" w:rsidRPr="00D529D8" w:rsidRDefault="007F2C71" w:rsidP="00D529D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D529D8">
        <w:rPr>
          <w:rFonts w:ascii="Century Gothic" w:hAnsi="Century Gothic"/>
          <w:iCs/>
          <w:sz w:val="20"/>
          <w:szCs w:val="20"/>
          <w:lang w:val="es-CO"/>
        </w:rPr>
        <w:t>Premisa z.</w:t>
      </w:r>
      <w:r w:rsidR="00C0626F" w:rsidRPr="00D529D8">
        <w:rPr>
          <w:rFonts w:ascii="Century Gothic" w:hAnsi="Century Gothic"/>
          <w:iCs/>
          <w:sz w:val="20"/>
          <w:szCs w:val="20"/>
          <w:lang w:val="es-CO"/>
        </w:rPr>
        <w:br w:type="page"/>
      </w:r>
    </w:p>
    <w:p w14:paraId="424C5B75" w14:textId="77777777" w:rsidR="007F2C71" w:rsidRPr="00D529D8" w:rsidRDefault="00674600" w:rsidP="00D529D8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6" w:name="_Toc111714084"/>
      <w:bookmarkStart w:id="17" w:name="_Toc117850598"/>
      <w:r w:rsidRPr="00D529D8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L</w:t>
      </w:r>
      <w:r w:rsidR="007F2C71" w:rsidRPr="00D529D8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>ineamientos</w:t>
      </w:r>
      <w:bookmarkEnd w:id="16"/>
      <w:bookmarkEnd w:id="17"/>
    </w:p>
    <w:p w14:paraId="065D6429" w14:textId="77777777" w:rsidR="007F2C71" w:rsidRDefault="007F2C71" w:rsidP="00D529D8">
      <w:pPr>
        <w:spacing w:after="0" w:line="240" w:lineRule="auto"/>
        <w:jc w:val="both"/>
        <w:rPr>
          <w:rFonts w:ascii="Century Gothic" w:hAnsi="Century Gothic"/>
        </w:rPr>
      </w:pPr>
    </w:p>
    <w:p w14:paraId="47D82567" w14:textId="77777777" w:rsidR="007F2C71" w:rsidRPr="00D529D8" w:rsidRDefault="007F2C71" w:rsidP="00D529D8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&lt;Se deben presentar l</w:t>
      </w:r>
      <w:r w:rsidR="00674600"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o</w:t>
      </w:r>
      <w:r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s lineamientos</w:t>
      </w:r>
      <w:r w:rsidR="00674600"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r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que se contemplan y que afectan la arquitectura propuesta&gt;</w:t>
      </w:r>
    </w:p>
    <w:p w14:paraId="4A1FB636" w14:textId="77777777" w:rsidR="00A77C14" w:rsidRDefault="00A77C14" w:rsidP="00D529D8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3D9E0EA2" w14:textId="77777777" w:rsidR="007F2C71" w:rsidRDefault="007F2C71" w:rsidP="00D529D8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D529D8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&lt;Autores: Arquitecto &gt; </w:t>
      </w:r>
    </w:p>
    <w:p w14:paraId="73A42E98" w14:textId="77777777" w:rsidR="00D529D8" w:rsidRPr="00D529D8" w:rsidRDefault="00D529D8" w:rsidP="00D529D8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7C9C83F0" w14:textId="77777777" w:rsidR="007F2C71" w:rsidRPr="00D529D8" w:rsidRDefault="007F2C71" w:rsidP="00D529D8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D529D8">
        <w:rPr>
          <w:rFonts w:ascii="Century Gothic" w:hAnsi="Century Gothic"/>
          <w:iCs/>
          <w:sz w:val="20"/>
          <w:szCs w:val="20"/>
          <w:lang w:val="es-CO"/>
        </w:rPr>
        <w:t xml:space="preserve">Esta sección presenta </w:t>
      </w:r>
      <w:r w:rsidR="00674600" w:rsidRPr="00D529D8">
        <w:rPr>
          <w:rFonts w:ascii="Century Gothic" w:hAnsi="Century Gothic"/>
          <w:iCs/>
          <w:sz w:val="20"/>
          <w:szCs w:val="20"/>
          <w:lang w:val="es-CO"/>
        </w:rPr>
        <w:t>los</w:t>
      </w:r>
      <w:r w:rsidRPr="00D529D8">
        <w:rPr>
          <w:rFonts w:ascii="Century Gothic" w:hAnsi="Century Gothic"/>
          <w:iCs/>
          <w:sz w:val="20"/>
          <w:szCs w:val="20"/>
          <w:lang w:val="es-CO"/>
        </w:rPr>
        <w:t xml:space="preserve"> lineamientos que rigen la arquitectura propuesta.</w:t>
      </w:r>
    </w:p>
    <w:p w14:paraId="1B7E7ECF" w14:textId="77777777" w:rsidR="007F2C71" w:rsidRPr="00D529D8" w:rsidRDefault="007F2C71" w:rsidP="00D529D8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5ED37EF9" w14:textId="77777777" w:rsidR="007F2C71" w:rsidRPr="00D529D8" w:rsidRDefault="004A0E50" w:rsidP="00D529D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D529D8">
        <w:rPr>
          <w:rFonts w:ascii="Century Gothic" w:hAnsi="Century Gothic"/>
          <w:iCs/>
          <w:sz w:val="20"/>
          <w:szCs w:val="20"/>
          <w:lang w:val="es-CO"/>
        </w:rPr>
        <w:t>Lineamiento</w:t>
      </w:r>
      <w:r w:rsidR="007F2C71" w:rsidRPr="00D529D8">
        <w:rPr>
          <w:rFonts w:ascii="Century Gothic" w:hAnsi="Century Gothic"/>
          <w:iCs/>
          <w:sz w:val="20"/>
          <w:szCs w:val="20"/>
          <w:lang w:val="es-CO"/>
        </w:rPr>
        <w:t xml:space="preserve"> x</w:t>
      </w:r>
    </w:p>
    <w:p w14:paraId="72BB0400" w14:textId="77777777" w:rsidR="007F2C71" w:rsidRPr="00D529D8" w:rsidRDefault="007F2C71" w:rsidP="00D529D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D529D8">
        <w:rPr>
          <w:rFonts w:ascii="Century Gothic" w:hAnsi="Century Gothic"/>
          <w:iCs/>
          <w:sz w:val="20"/>
          <w:szCs w:val="20"/>
          <w:lang w:val="es-CO"/>
        </w:rPr>
        <w:t>Lineamiento y</w:t>
      </w:r>
    </w:p>
    <w:p w14:paraId="0B956346" w14:textId="77777777" w:rsidR="007F2C71" w:rsidRPr="00D529D8" w:rsidRDefault="004A0E50" w:rsidP="00D529D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D529D8">
        <w:rPr>
          <w:rFonts w:ascii="Century Gothic" w:hAnsi="Century Gothic"/>
          <w:iCs/>
          <w:sz w:val="20"/>
          <w:szCs w:val="20"/>
          <w:lang w:val="es-CO"/>
        </w:rPr>
        <w:t xml:space="preserve">Lineamiento </w:t>
      </w:r>
      <w:r w:rsidR="007F2C71" w:rsidRPr="00D529D8">
        <w:rPr>
          <w:rFonts w:ascii="Century Gothic" w:hAnsi="Century Gothic"/>
          <w:iCs/>
          <w:sz w:val="20"/>
          <w:szCs w:val="20"/>
          <w:lang w:val="es-CO"/>
        </w:rPr>
        <w:t>z</w:t>
      </w:r>
    </w:p>
    <w:p w14:paraId="7D0E1DDD" w14:textId="77777777" w:rsidR="007F2C71" w:rsidRPr="00D529D8" w:rsidRDefault="007F2C71" w:rsidP="00D529D8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D529D8">
        <w:rPr>
          <w:rFonts w:ascii="Century Gothic" w:hAnsi="Century Gothic"/>
          <w:iCs/>
          <w:sz w:val="20"/>
          <w:szCs w:val="20"/>
          <w:lang w:val="es-CO"/>
        </w:rPr>
        <w:br w:type="page"/>
      </w:r>
    </w:p>
    <w:p w14:paraId="219C9249" w14:textId="77777777" w:rsidR="007F2C71" w:rsidRPr="00FF5EAC" w:rsidRDefault="00444D51" w:rsidP="00FF5EAC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8" w:name="_Toc111714085"/>
      <w:bookmarkStart w:id="19" w:name="_Toc117850599"/>
      <w:r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R</w:t>
      </w:r>
      <w:r w:rsidR="007F2C71"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>estricciones</w:t>
      </w:r>
      <w:bookmarkEnd w:id="18"/>
      <w:bookmarkEnd w:id="19"/>
    </w:p>
    <w:p w14:paraId="0EA4BCAF" w14:textId="77777777" w:rsidR="007F2C71" w:rsidRDefault="007F2C71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0E747F6" w14:textId="77777777" w:rsidR="007F2C71" w:rsidRPr="00FF5EAC" w:rsidRDefault="007F2C71" w:rsidP="00FF5EAC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F5EAC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&lt;Se deben presentar las restricciones que se contemplan y que afectan la arquitectura propuesta&gt;</w:t>
      </w:r>
    </w:p>
    <w:p w14:paraId="23C07FA9" w14:textId="77777777" w:rsidR="00A77C14" w:rsidRDefault="00A77C14" w:rsidP="00FF5EAC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2AEE4153" w14:textId="77777777" w:rsidR="007F2C71" w:rsidRDefault="007F2C71" w:rsidP="00FF5EAC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F5EAC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&lt;Autores: Arquitecto &gt;</w:t>
      </w:r>
    </w:p>
    <w:p w14:paraId="114CD935" w14:textId="77777777" w:rsidR="00FF5EAC" w:rsidRPr="00FF5EAC" w:rsidRDefault="00FF5EAC" w:rsidP="00FF5EAC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4C3587BE" w14:textId="77777777" w:rsidR="007F2C71" w:rsidRPr="00FF5EAC" w:rsidRDefault="007F2C71" w:rsidP="00FF5EAC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F5EAC">
        <w:rPr>
          <w:rFonts w:ascii="Century Gothic" w:hAnsi="Century Gothic"/>
          <w:iCs/>
          <w:sz w:val="20"/>
          <w:szCs w:val="20"/>
          <w:lang w:val="es-CO"/>
        </w:rPr>
        <w:t>Esta sección presenta las restricciones que rigen la arquitectura propuesta.</w:t>
      </w:r>
    </w:p>
    <w:p w14:paraId="3CA5546C" w14:textId="77777777" w:rsidR="007F2C71" w:rsidRPr="00FF5EAC" w:rsidRDefault="007F2C71" w:rsidP="00FF5EAC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2DA48941" w14:textId="77777777" w:rsidR="007F2C71" w:rsidRPr="00FF5EAC" w:rsidRDefault="00661357" w:rsidP="001D0BC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F5EAC">
        <w:rPr>
          <w:rFonts w:ascii="Century Gothic" w:hAnsi="Century Gothic"/>
          <w:iCs/>
          <w:sz w:val="20"/>
          <w:szCs w:val="20"/>
          <w:lang w:val="es-CO"/>
        </w:rPr>
        <w:t xml:space="preserve">Restricción </w:t>
      </w:r>
      <w:r w:rsidR="007F2C71" w:rsidRPr="00FF5EAC">
        <w:rPr>
          <w:rFonts w:ascii="Century Gothic" w:hAnsi="Century Gothic"/>
          <w:iCs/>
          <w:sz w:val="20"/>
          <w:szCs w:val="20"/>
          <w:lang w:val="es-CO"/>
        </w:rPr>
        <w:t>x</w:t>
      </w:r>
    </w:p>
    <w:p w14:paraId="1C324A2C" w14:textId="77777777" w:rsidR="007F2C71" w:rsidRPr="00FF5EAC" w:rsidRDefault="00661357" w:rsidP="001D0BC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F5EAC">
        <w:rPr>
          <w:rFonts w:ascii="Century Gothic" w:hAnsi="Century Gothic"/>
          <w:iCs/>
          <w:sz w:val="20"/>
          <w:szCs w:val="20"/>
          <w:lang w:val="es-CO"/>
        </w:rPr>
        <w:t xml:space="preserve">Restricción </w:t>
      </w:r>
      <w:r w:rsidR="007F2C71" w:rsidRPr="00FF5EAC">
        <w:rPr>
          <w:rFonts w:ascii="Century Gothic" w:hAnsi="Century Gothic"/>
          <w:iCs/>
          <w:sz w:val="20"/>
          <w:szCs w:val="20"/>
          <w:lang w:val="es-CO"/>
        </w:rPr>
        <w:t>y</w:t>
      </w:r>
    </w:p>
    <w:p w14:paraId="50543F5E" w14:textId="77777777" w:rsidR="007F2C71" w:rsidRPr="00FF5EAC" w:rsidRDefault="007F2C71" w:rsidP="001D0BC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F5EAC">
        <w:rPr>
          <w:rFonts w:ascii="Century Gothic" w:hAnsi="Century Gothic"/>
          <w:iCs/>
          <w:sz w:val="20"/>
          <w:szCs w:val="20"/>
          <w:lang w:val="es-CO"/>
        </w:rPr>
        <w:t>Restricción z</w:t>
      </w:r>
    </w:p>
    <w:p w14:paraId="4B0FDAA1" w14:textId="77777777" w:rsidR="00A10AAD" w:rsidRPr="007F2C71" w:rsidRDefault="00A10AAD" w:rsidP="00FF5EAC">
      <w:pPr>
        <w:spacing w:after="0" w:line="240" w:lineRule="auto"/>
        <w:jc w:val="both"/>
        <w:rPr>
          <w:rFonts w:ascii="Century Gothic" w:hAnsi="Century Gothic"/>
          <w:iCs/>
          <w:lang w:val="es-CO"/>
        </w:rPr>
      </w:pPr>
    </w:p>
    <w:p w14:paraId="3A433864" w14:textId="77777777" w:rsidR="001A5963" w:rsidRDefault="001A5963" w:rsidP="00FF5EAC">
      <w:pPr>
        <w:spacing w:after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3FD72F5E" w14:textId="77777777" w:rsidR="001A5963" w:rsidRPr="00FF5EAC" w:rsidRDefault="001A5963" w:rsidP="00FF5EAC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20" w:name="_Toc111714086"/>
      <w:bookmarkStart w:id="21" w:name="_Toc117850600"/>
      <w:r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Arquitectura propuesta</w:t>
      </w:r>
      <w:bookmarkEnd w:id="20"/>
      <w:bookmarkEnd w:id="21"/>
    </w:p>
    <w:p w14:paraId="3D40F739" w14:textId="77777777" w:rsidR="00BB05F1" w:rsidRDefault="00BB05F1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05929E4" w14:textId="77777777" w:rsidR="001271A3" w:rsidRPr="00FF5EAC" w:rsidRDefault="001271A3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FF5EAC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&lt;Se debe describir </w:t>
      </w:r>
      <w:r w:rsidR="00AA4A8E" w:rsidRPr="00FF5EAC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la arquitectura propuesta</w:t>
      </w:r>
      <w:r w:rsidRPr="00FF5EAC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 la solución </w:t>
      </w:r>
      <w:r w:rsidR="00AA4A8E" w:rsidRPr="00FF5EAC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a las necesidades</w:t>
      </w:r>
      <w:r w:rsidRPr="00FF5EAC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.&gt;</w:t>
      </w:r>
    </w:p>
    <w:p w14:paraId="77A8BDAE" w14:textId="77777777" w:rsidR="00A77C14" w:rsidRDefault="00A77C1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1F81C2B6" w14:textId="77777777" w:rsidR="001271A3" w:rsidRDefault="001271A3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FF5EAC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&lt;Autores: Arquitecto &gt;</w:t>
      </w:r>
    </w:p>
    <w:p w14:paraId="501783C7" w14:textId="77777777" w:rsidR="00FF5EAC" w:rsidRPr="00FF5EAC" w:rsidRDefault="00FF5EAC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312743F5" w14:textId="77777777" w:rsidR="00351DF7" w:rsidRPr="00FF5EAC" w:rsidRDefault="001271A3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  <w:sz w:val="20"/>
          <w:szCs w:val="20"/>
        </w:rPr>
      </w:pPr>
      <w:r w:rsidRPr="00FF5EAC">
        <w:rPr>
          <w:rFonts w:ascii="Century Gothic" w:hAnsi="Century Gothic"/>
          <w:color w:val="000000" w:themeColor="text1"/>
          <w:sz w:val="20"/>
          <w:szCs w:val="20"/>
        </w:rPr>
        <w:t xml:space="preserve">Esta sección describe </w:t>
      </w:r>
      <w:r w:rsidR="00AA4A8E" w:rsidRPr="00FF5EAC">
        <w:rPr>
          <w:rFonts w:ascii="Century Gothic" w:hAnsi="Century Gothic"/>
          <w:color w:val="000000" w:themeColor="text1"/>
          <w:sz w:val="20"/>
          <w:szCs w:val="20"/>
        </w:rPr>
        <w:t>la arquitectura propuesta</w:t>
      </w:r>
      <w:r w:rsidRPr="00FF5EAC">
        <w:rPr>
          <w:rFonts w:ascii="Century Gothic" w:hAnsi="Century Gothic"/>
          <w:color w:val="000000" w:themeColor="text1"/>
          <w:sz w:val="20"/>
          <w:szCs w:val="20"/>
        </w:rPr>
        <w:t xml:space="preserve"> de la solución </w:t>
      </w:r>
      <w:r w:rsidR="00AA4A8E" w:rsidRPr="00FF5EAC">
        <w:rPr>
          <w:rFonts w:ascii="Century Gothic" w:hAnsi="Century Gothic"/>
          <w:color w:val="000000" w:themeColor="text1"/>
          <w:sz w:val="20"/>
          <w:szCs w:val="20"/>
        </w:rPr>
        <w:t>a las necesidades planteadas en la sección Necesidades</w:t>
      </w:r>
      <w:r w:rsidRPr="00FF5EAC">
        <w:rPr>
          <w:rFonts w:ascii="Century Gothic" w:hAnsi="Century Gothic"/>
          <w:color w:val="000000" w:themeColor="text1"/>
          <w:sz w:val="20"/>
          <w:szCs w:val="20"/>
        </w:rPr>
        <w:t>.</w:t>
      </w:r>
    </w:p>
    <w:p w14:paraId="4A66DF9A" w14:textId="77777777" w:rsidR="000F2372" w:rsidRDefault="000F2372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679CE95D" w14:textId="77777777" w:rsidR="00D31574" w:rsidRPr="00FF5EAC" w:rsidRDefault="00D31574" w:rsidP="00FF5EAC">
      <w:pPr>
        <w:pStyle w:val="Ttulo2"/>
        <w:keepLines w:val="0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2" w:name="_Toc111714087"/>
      <w:bookmarkStart w:id="23" w:name="_Toc117850601"/>
      <w:r w:rsidRPr="00FF5EAC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>Diagrama</w:t>
      </w:r>
      <w:bookmarkEnd w:id="22"/>
      <w:r w:rsidR="00AD0E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 xml:space="preserve"> de Arquitectura</w:t>
      </w:r>
      <w:bookmarkEnd w:id="23"/>
    </w:p>
    <w:p w14:paraId="09B18D80" w14:textId="77777777" w:rsidR="00BB05F1" w:rsidRPr="00FF5EAC" w:rsidRDefault="00BB05F1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7B8E0C83" w14:textId="77777777" w:rsidR="000F2372" w:rsidRPr="00FF5EAC" w:rsidRDefault="000F2372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FF5EAC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&lt;Disponer el o los diagramas que permitan un mejor entendimiento de la propuesta, es a decisión de cada arquitecto, establecer si utiliza un Diagrama de componente, de entono o de secuencia</w:t>
      </w:r>
      <w:r w:rsidR="00DA16BC" w:rsidRPr="00FF5EAC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, etc</w:t>
      </w:r>
      <w:r w:rsidRPr="00FF5EAC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.&gt;</w:t>
      </w:r>
    </w:p>
    <w:p w14:paraId="1382F375" w14:textId="77777777" w:rsidR="00A77C14" w:rsidRDefault="00A77C1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1C27858" w14:textId="77777777" w:rsidR="000F2372" w:rsidRPr="00FF5EAC" w:rsidRDefault="000F2372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FF5EAC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&lt;Autores: Arquitecto &gt;</w:t>
      </w:r>
    </w:p>
    <w:p w14:paraId="3C8F7B38" w14:textId="77777777" w:rsidR="000F2372" w:rsidRDefault="000F2372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776F679" w14:textId="77777777" w:rsidR="00AD0EA3" w:rsidRDefault="00AD0EA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59DA65B5" w14:textId="77777777" w:rsidR="00AD0EA3" w:rsidRPr="00AD0EA3" w:rsidRDefault="00AD0EA3" w:rsidP="00AD0EA3">
      <w:pPr>
        <w:spacing w:after="0" w:line="240" w:lineRule="auto"/>
        <w:jc w:val="center"/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</w:pPr>
      <w:r w:rsidRPr="00AD0EA3"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 xml:space="preserve">Diagrama 1. – Diagrama de </w:t>
      </w:r>
      <w:r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>Arquitectura</w:t>
      </w:r>
    </w:p>
    <w:p w14:paraId="2A7CC438" w14:textId="77777777" w:rsidR="00AD0EA3" w:rsidRDefault="00AD0EA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F806EAA" w14:textId="77777777" w:rsidR="000F2372" w:rsidRDefault="000F2372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D222CD3" w14:textId="77777777" w:rsidR="00D31574" w:rsidRPr="00FF5EAC" w:rsidRDefault="008B1032" w:rsidP="00FF5EAC">
      <w:pPr>
        <w:pStyle w:val="Ttulo2"/>
        <w:keepLines w:val="0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4" w:name="_Toc111714088"/>
      <w:bookmarkStart w:id="25" w:name="_Toc117850602"/>
      <w:r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>Descripción</w:t>
      </w:r>
      <w:r w:rsidR="00D31574" w:rsidRPr="00FF5EAC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 xml:space="preserve"> de componentes</w:t>
      </w:r>
      <w:bookmarkEnd w:id="24"/>
      <w:bookmarkEnd w:id="25"/>
    </w:p>
    <w:p w14:paraId="331E75EB" w14:textId="77777777" w:rsidR="00BB05F1" w:rsidRDefault="00BB05F1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29E74FD" w14:textId="77777777" w:rsidR="00DA16BC" w:rsidRPr="00FF5EAC" w:rsidRDefault="00DA16BC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FF5EAC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&lt;Se debe explicar cada componente del diagrama con el objetivo de brindar mayor claridad </w:t>
      </w:r>
      <w:r w:rsidR="00D04EC9" w:rsidRPr="00FF5EAC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al lector</w:t>
      </w:r>
      <w:r w:rsidRPr="00FF5EAC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.&gt;</w:t>
      </w:r>
    </w:p>
    <w:p w14:paraId="03FAE5BB" w14:textId="77777777" w:rsidR="00A77C14" w:rsidRDefault="00A77C1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B4BE5EA" w14:textId="77777777" w:rsidR="00DA16BC" w:rsidRDefault="00DA16BC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FF5EAC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&lt;Autores: Arquitecto &gt;</w:t>
      </w:r>
    </w:p>
    <w:p w14:paraId="39C01794" w14:textId="77777777" w:rsidR="00FF5EAC" w:rsidRPr="00FF5EAC" w:rsidRDefault="00FF5EAC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tbl>
      <w:tblPr>
        <w:tblStyle w:val="Tablaconcuadrcula"/>
        <w:tblW w:w="977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72"/>
        <w:gridCol w:w="4281"/>
        <w:gridCol w:w="3923"/>
      </w:tblGrid>
      <w:tr w:rsidR="00AD56DA" w:rsidRPr="00020880" w14:paraId="572F65E6" w14:textId="77777777" w:rsidTr="00AD56DA">
        <w:trPr>
          <w:jc w:val="center"/>
        </w:trPr>
        <w:tc>
          <w:tcPr>
            <w:tcW w:w="1572" w:type="dxa"/>
            <w:shd w:val="clear" w:color="auto" w:fill="D9D9D9" w:themeFill="background1" w:themeFillShade="D9"/>
            <w:vAlign w:val="center"/>
          </w:tcPr>
          <w:p w14:paraId="19554CE1" w14:textId="77777777" w:rsidR="00AD56DA" w:rsidRPr="00FF5EAC" w:rsidRDefault="00AD56DA" w:rsidP="00FF5EAC">
            <w:pPr>
              <w:jc w:val="center"/>
              <w:rPr>
                <w:rFonts w:ascii="Century Gothic" w:eastAsia="Calibri" w:hAnsi="Century Gothic" w:cs="Calibri"/>
                <w:b/>
                <w:bCs/>
                <w:color w:val="404040"/>
                <w:szCs w:val="28"/>
                <w:lang w:val="es-CO"/>
              </w:rPr>
            </w:pPr>
            <w:r>
              <w:rPr>
                <w:rFonts w:ascii="Century Gothic" w:eastAsia="Calibri" w:hAnsi="Century Gothic" w:cs="Calibri"/>
                <w:b/>
                <w:bCs/>
                <w:color w:val="404040"/>
                <w:szCs w:val="28"/>
                <w:lang w:val="es-CO"/>
              </w:rPr>
              <w:t>Identificador</w:t>
            </w:r>
          </w:p>
        </w:tc>
        <w:tc>
          <w:tcPr>
            <w:tcW w:w="4281" w:type="dxa"/>
            <w:shd w:val="clear" w:color="auto" w:fill="D9D9D9" w:themeFill="background1" w:themeFillShade="D9"/>
            <w:vAlign w:val="center"/>
          </w:tcPr>
          <w:p w14:paraId="78730B7B" w14:textId="77777777" w:rsidR="00AD56DA" w:rsidRPr="00FF5EAC" w:rsidRDefault="00AD56DA" w:rsidP="00FF5EAC">
            <w:pPr>
              <w:jc w:val="center"/>
              <w:rPr>
                <w:rFonts w:ascii="Century Gothic" w:eastAsia="Calibri" w:hAnsi="Century Gothic" w:cs="Calibri"/>
                <w:b/>
                <w:bCs/>
                <w:color w:val="404040"/>
                <w:szCs w:val="28"/>
                <w:lang w:val="es-CO"/>
              </w:rPr>
            </w:pPr>
            <w:r w:rsidRPr="00FF5EAC">
              <w:rPr>
                <w:rFonts w:ascii="Century Gothic" w:eastAsia="Calibri" w:hAnsi="Century Gothic" w:cs="Calibri"/>
                <w:b/>
                <w:bCs/>
                <w:color w:val="404040"/>
                <w:szCs w:val="28"/>
                <w:lang w:val="es-CO"/>
              </w:rPr>
              <w:t>Componente</w:t>
            </w:r>
          </w:p>
        </w:tc>
        <w:tc>
          <w:tcPr>
            <w:tcW w:w="3923" w:type="dxa"/>
            <w:shd w:val="clear" w:color="auto" w:fill="D9D9D9" w:themeFill="background1" w:themeFillShade="D9"/>
            <w:vAlign w:val="center"/>
          </w:tcPr>
          <w:p w14:paraId="708C7347" w14:textId="77777777" w:rsidR="00AD56DA" w:rsidRPr="00FF5EAC" w:rsidRDefault="00AD56DA" w:rsidP="00FF5EAC">
            <w:pPr>
              <w:jc w:val="center"/>
              <w:rPr>
                <w:rFonts w:ascii="Century Gothic" w:eastAsia="Calibri" w:hAnsi="Century Gothic" w:cs="Calibri"/>
                <w:b/>
                <w:bCs/>
                <w:color w:val="404040"/>
                <w:szCs w:val="28"/>
                <w:lang w:val="es-CO"/>
              </w:rPr>
            </w:pPr>
            <w:r w:rsidRPr="00FF5EAC">
              <w:rPr>
                <w:rFonts w:ascii="Century Gothic" w:eastAsia="Calibri" w:hAnsi="Century Gothic" w:cs="Calibri"/>
                <w:b/>
                <w:bCs/>
                <w:color w:val="404040"/>
                <w:szCs w:val="28"/>
                <w:lang w:val="es-CO"/>
              </w:rPr>
              <w:t>Descripción</w:t>
            </w:r>
          </w:p>
        </w:tc>
      </w:tr>
      <w:tr w:rsidR="00AD56DA" w14:paraId="6A0A5CFD" w14:textId="77777777" w:rsidTr="00AD56DA">
        <w:trPr>
          <w:jc w:val="center"/>
        </w:trPr>
        <w:tc>
          <w:tcPr>
            <w:tcW w:w="1572" w:type="dxa"/>
            <w:shd w:val="clear" w:color="auto" w:fill="F2F2F2" w:themeFill="background1" w:themeFillShade="F2"/>
            <w:vAlign w:val="center"/>
          </w:tcPr>
          <w:p w14:paraId="5065132D" w14:textId="77777777" w:rsidR="00AD56DA" w:rsidRPr="00AD56DA" w:rsidRDefault="00AD56DA" w:rsidP="00AD56DA">
            <w:pPr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  <w:r w:rsidRPr="00AD56DA"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  <w:t>C</w:t>
            </w:r>
            <w:r w:rsidR="008B1032"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  <w:t>SA</w:t>
            </w:r>
            <w:r w:rsidRPr="00AD56DA"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  <w:t xml:space="preserve"> - 001</w:t>
            </w:r>
          </w:p>
        </w:tc>
        <w:tc>
          <w:tcPr>
            <w:tcW w:w="4281" w:type="dxa"/>
            <w:shd w:val="clear" w:color="auto" w:fill="F2F2F2" w:themeFill="background1" w:themeFillShade="F2"/>
            <w:vAlign w:val="center"/>
          </w:tcPr>
          <w:p w14:paraId="509D9165" w14:textId="77777777" w:rsidR="00AD56DA" w:rsidRPr="00AD56DA" w:rsidRDefault="00AD56DA" w:rsidP="00AD56DA">
            <w:pPr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3923" w:type="dxa"/>
            <w:shd w:val="clear" w:color="auto" w:fill="F2F2F2" w:themeFill="background1" w:themeFillShade="F2"/>
            <w:vAlign w:val="center"/>
          </w:tcPr>
          <w:p w14:paraId="47DFA6AF" w14:textId="77777777" w:rsidR="00AD56DA" w:rsidRPr="00AD56DA" w:rsidRDefault="00AD56DA" w:rsidP="00AD56DA">
            <w:pPr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</w:tr>
      <w:tr w:rsidR="00AD56DA" w14:paraId="2B2DD978" w14:textId="77777777" w:rsidTr="00AD56DA">
        <w:trPr>
          <w:jc w:val="center"/>
        </w:trPr>
        <w:tc>
          <w:tcPr>
            <w:tcW w:w="1572" w:type="dxa"/>
            <w:vAlign w:val="center"/>
          </w:tcPr>
          <w:p w14:paraId="2A9E58D0" w14:textId="77777777" w:rsidR="00AD56DA" w:rsidRPr="00AD56DA" w:rsidRDefault="00AD56DA" w:rsidP="00AD56DA">
            <w:pPr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  <w:r w:rsidRPr="00AD56DA"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  <w:t>C</w:t>
            </w:r>
            <w:r w:rsidR="008B1032"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  <w:t>SA</w:t>
            </w:r>
            <w:r w:rsidRPr="00AD56DA"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  <w:t xml:space="preserve"> – 002</w:t>
            </w:r>
          </w:p>
        </w:tc>
        <w:tc>
          <w:tcPr>
            <w:tcW w:w="4281" w:type="dxa"/>
            <w:vAlign w:val="center"/>
          </w:tcPr>
          <w:p w14:paraId="17C1E38E" w14:textId="77777777" w:rsidR="00AD56DA" w:rsidRPr="00AD56DA" w:rsidRDefault="00AD56DA" w:rsidP="00AD56DA">
            <w:pPr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3923" w:type="dxa"/>
            <w:vAlign w:val="center"/>
          </w:tcPr>
          <w:p w14:paraId="044376B6" w14:textId="77777777" w:rsidR="00AD56DA" w:rsidRPr="00AD56DA" w:rsidRDefault="00AD56DA" w:rsidP="00AD56DA">
            <w:pPr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</w:tr>
      <w:tr w:rsidR="00AD56DA" w14:paraId="77348203" w14:textId="77777777" w:rsidTr="00AD56DA">
        <w:trPr>
          <w:jc w:val="center"/>
        </w:trPr>
        <w:tc>
          <w:tcPr>
            <w:tcW w:w="1572" w:type="dxa"/>
            <w:shd w:val="clear" w:color="auto" w:fill="F2F2F2" w:themeFill="background1" w:themeFillShade="F2"/>
            <w:vAlign w:val="center"/>
          </w:tcPr>
          <w:p w14:paraId="18FC90A9" w14:textId="77777777" w:rsidR="00AD56DA" w:rsidRPr="00AD56DA" w:rsidRDefault="00AD56DA" w:rsidP="00AD56DA">
            <w:pPr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4281" w:type="dxa"/>
            <w:shd w:val="clear" w:color="auto" w:fill="F2F2F2" w:themeFill="background1" w:themeFillShade="F2"/>
            <w:vAlign w:val="center"/>
          </w:tcPr>
          <w:p w14:paraId="2C46627C" w14:textId="77777777" w:rsidR="00AD56DA" w:rsidRPr="00AD56DA" w:rsidRDefault="00AD56DA" w:rsidP="00AD56DA">
            <w:pPr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3923" w:type="dxa"/>
            <w:shd w:val="clear" w:color="auto" w:fill="F2F2F2" w:themeFill="background1" w:themeFillShade="F2"/>
            <w:vAlign w:val="center"/>
          </w:tcPr>
          <w:p w14:paraId="233D06A4" w14:textId="77777777" w:rsidR="00AD56DA" w:rsidRPr="00AD56DA" w:rsidRDefault="00AD56DA" w:rsidP="00AD56DA">
            <w:pPr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</w:tr>
      <w:tr w:rsidR="00AD56DA" w14:paraId="6EF875DA" w14:textId="77777777" w:rsidTr="00AD56DA">
        <w:trPr>
          <w:jc w:val="center"/>
        </w:trPr>
        <w:tc>
          <w:tcPr>
            <w:tcW w:w="1572" w:type="dxa"/>
            <w:vAlign w:val="center"/>
          </w:tcPr>
          <w:p w14:paraId="346CB563" w14:textId="77777777" w:rsidR="00AD56DA" w:rsidRPr="00AD56DA" w:rsidRDefault="00AD56DA" w:rsidP="00AD56DA">
            <w:pPr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4281" w:type="dxa"/>
            <w:vAlign w:val="center"/>
          </w:tcPr>
          <w:p w14:paraId="49775A07" w14:textId="77777777" w:rsidR="00AD56DA" w:rsidRPr="00AD56DA" w:rsidRDefault="00AD56DA" w:rsidP="00AD56DA">
            <w:pPr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3923" w:type="dxa"/>
            <w:vAlign w:val="center"/>
          </w:tcPr>
          <w:p w14:paraId="02C587D4" w14:textId="77777777" w:rsidR="00AD56DA" w:rsidRPr="00AD56DA" w:rsidRDefault="00AD56DA" w:rsidP="00AD56DA">
            <w:pPr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</w:tr>
    </w:tbl>
    <w:p w14:paraId="4CCE21FC" w14:textId="77777777" w:rsidR="00AD56DA" w:rsidRPr="00524B9D" w:rsidRDefault="00AD56DA" w:rsidP="00AD56DA">
      <w:pPr>
        <w:pStyle w:val="0110TextoN1"/>
        <w:spacing w:after="0"/>
        <w:ind w:left="0"/>
        <w:jc w:val="center"/>
        <w:rPr>
          <w:rFonts w:ascii="Century Gothic" w:hAnsi="Century Gothic" w:cs="Arial"/>
          <w:bCs/>
          <w:i/>
          <w:szCs w:val="24"/>
          <w:lang w:val="es-CO"/>
        </w:rPr>
      </w:pPr>
      <w:r w:rsidRPr="00CA47E6">
        <w:rPr>
          <w:rFonts w:ascii="Century Gothic" w:hAnsi="Century Gothic" w:cs="Calibri"/>
          <w:bCs/>
          <w:sz w:val="18"/>
          <w:szCs w:val="24"/>
          <w:lang w:val="es-CO"/>
        </w:rPr>
        <w:t>Tabla 1. – Listado Responsabilidades de Componentes</w:t>
      </w:r>
    </w:p>
    <w:p w14:paraId="1AFA9FC9" w14:textId="77777777" w:rsidR="00DA16BC" w:rsidRDefault="00DA16BC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BD09054" w14:textId="77777777" w:rsidR="0025389B" w:rsidRDefault="0025389B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2B3DA3BC" w14:textId="77777777" w:rsidR="00D31574" w:rsidRPr="00AD0EA3" w:rsidRDefault="00EC3931" w:rsidP="00FF5EAC">
      <w:pPr>
        <w:pStyle w:val="Ttulo2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6" w:name="_Toc111714089"/>
      <w:bookmarkStart w:id="27" w:name="_Toc117850603"/>
      <w:r w:rsidRPr="00AD0E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>Descripción del proceso</w:t>
      </w:r>
      <w:bookmarkEnd w:id="26"/>
      <w:bookmarkEnd w:id="27"/>
    </w:p>
    <w:p w14:paraId="76BF2621" w14:textId="77777777" w:rsidR="0025389B" w:rsidRPr="00AD0EA3" w:rsidRDefault="0025389B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1E26C118" w14:textId="77777777" w:rsidR="001C6CB2" w:rsidRPr="00AD0EA3" w:rsidRDefault="001C6CB2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AD0EA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</w:t>
      </w:r>
      <w:r w:rsidR="00A214AD" w:rsidRPr="00AD0EA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Descripción del proceso diagrama con el objetivo de brindar mayor claridad al lector.&gt;</w:t>
      </w:r>
    </w:p>
    <w:p w14:paraId="4FCA67FF" w14:textId="77777777" w:rsidR="00A77C14" w:rsidRDefault="00A77C1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30476E8" w14:textId="77777777" w:rsidR="001C6CB2" w:rsidRPr="00AD0EA3" w:rsidRDefault="001C6CB2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AD0EA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&lt;Autores: Arquitecto &gt;</w:t>
      </w:r>
    </w:p>
    <w:p w14:paraId="7D5270E1" w14:textId="77777777" w:rsidR="007D2F24" w:rsidRPr="00AD0EA3" w:rsidRDefault="007D2F2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EC15655" w14:textId="77777777" w:rsidR="007D2F24" w:rsidRDefault="007D2F24" w:rsidP="00FF5EAC">
      <w:pPr>
        <w:spacing w:after="0" w:line="240" w:lineRule="auto"/>
        <w:jc w:val="both"/>
      </w:pPr>
    </w:p>
    <w:p w14:paraId="3A19D89D" w14:textId="77777777" w:rsidR="009A05AB" w:rsidRDefault="009A05AB" w:rsidP="00FF5EAC">
      <w:pPr>
        <w:spacing w:after="0" w:line="240" w:lineRule="auto"/>
        <w:jc w:val="both"/>
      </w:pPr>
    </w:p>
    <w:p w14:paraId="0C97E1CB" w14:textId="77777777" w:rsidR="0025389B" w:rsidRPr="00AD0EA3" w:rsidRDefault="0025389B" w:rsidP="00FF5EAC">
      <w:pPr>
        <w:pStyle w:val="Ttulo2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8" w:name="_Toc111714090"/>
      <w:bookmarkStart w:id="29" w:name="_Toc117850604"/>
      <w:r w:rsidRPr="00AD0E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>Aplicaciones y/o soluciones afectadas</w:t>
      </w:r>
      <w:bookmarkEnd w:id="28"/>
      <w:bookmarkEnd w:id="29"/>
    </w:p>
    <w:p w14:paraId="39BDEBA8" w14:textId="77777777" w:rsidR="009A05AB" w:rsidRDefault="009A05AB" w:rsidP="00FF5EAC">
      <w:pPr>
        <w:spacing w:after="0" w:line="240" w:lineRule="auto"/>
        <w:jc w:val="both"/>
      </w:pPr>
    </w:p>
    <w:p w14:paraId="46066DBD" w14:textId="77777777" w:rsidR="009A05AB" w:rsidRPr="00AD0EA3" w:rsidRDefault="009A05AB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AD0EA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&lt;Listar aplicaciones y/o soluciones afectadas con la arquitectura propuesta.&gt;</w:t>
      </w:r>
    </w:p>
    <w:p w14:paraId="7FACC01A" w14:textId="77777777" w:rsidR="00A77C14" w:rsidRDefault="00A77C1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1529A7C" w14:textId="77777777" w:rsidR="009A05AB" w:rsidRPr="00AD0EA3" w:rsidRDefault="009A05AB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AD0EA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&lt;Autores: Arquitecto &gt;</w:t>
      </w:r>
    </w:p>
    <w:p w14:paraId="78FD5665" w14:textId="77777777" w:rsidR="00A77C14" w:rsidRDefault="00A77C1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9E8483E" w14:textId="77777777" w:rsidR="00A77C14" w:rsidRDefault="00A77C14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br w:type="page"/>
      </w:r>
    </w:p>
    <w:p w14:paraId="4F284D90" w14:textId="77777777" w:rsidR="00A77C14" w:rsidRPr="00A77C14" w:rsidRDefault="00A77C14" w:rsidP="00A77C14">
      <w:pPr>
        <w:pStyle w:val="Ttulo1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30" w:name="_Toc114731708"/>
      <w:bookmarkStart w:id="31" w:name="_Toc117842996"/>
      <w:bookmarkStart w:id="32" w:name="_Toc117850605"/>
      <w:bookmarkStart w:id="33" w:name="_Toc488163923"/>
      <w:r w:rsidRPr="00A77C14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Anexos</w:t>
      </w:r>
      <w:bookmarkEnd w:id="30"/>
      <w:bookmarkEnd w:id="31"/>
      <w:bookmarkEnd w:id="32"/>
    </w:p>
    <w:p w14:paraId="58345B63" w14:textId="77777777" w:rsidR="00A77C14" w:rsidRDefault="00A77C14" w:rsidP="00A77C14">
      <w:pPr>
        <w:spacing w:after="0" w:line="240" w:lineRule="auto"/>
        <w:jc w:val="both"/>
        <w:rPr>
          <w:rFonts w:cs="Arial"/>
          <w:i/>
        </w:rPr>
      </w:pPr>
    </w:p>
    <w:p w14:paraId="6BA2C924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bookmarkStart w:id="34" w:name="_Hlk117850245"/>
      <w:r w:rsidRPr="00A77C14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&lt;Se incluye documentos de referencia que hacen parte del diseño de Arquitectura &gt;</w:t>
      </w:r>
    </w:p>
    <w:p w14:paraId="5F0B64A9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3218787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A77C14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&lt;Autores: Arquitecto&gt;</w:t>
      </w:r>
    </w:p>
    <w:bookmarkEnd w:id="34"/>
    <w:p w14:paraId="4859219B" w14:textId="77777777" w:rsidR="00A77C14" w:rsidRPr="0088424E" w:rsidRDefault="00A77C14" w:rsidP="00A77C14">
      <w:pPr>
        <w:spacing w:after="0" w:line="240" w:lineRule="auto"/>
        <w:jc w:val="both"/>
        <w:rPr>
          <w:rFonts w:cs="Arial"/>
          <w:i/>
          <w:sz w:val="20"/>
          <w:szCs w:val="24"/>
        </w:rPr>
      </w:pPr>
    </w:p>
    <w:tbl>
      <w:tblPr>
        <w:tblpPr w:leftFromText="141" w:rightFromText="141" w:vertAnchor="text" w:horzAnchor="margin" w:tblpXSpec="center" w:tblpY="83"/>
        <w:tblW w:w="906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68"/>
        <w:gridCol w:w="7899"/>
      </w:tblGrid>
      <w:tr w:rsidR="00A77C14" w:rsidRPr="0088424E" w14:paraId="0BF49FAE" w14:textId="77777777" w:rsidTr="00155F18">
        <w:trPr>
          <w:trHeight w:val="616"/>
          <w:jc w:val="center"/>
        </w:trPr>
        <w:tc>
          <w:tcPr>
            <w:tcW w:w="1168" w:type="dxa"/>
            <w:shd w:val="clear" w:color="auto" w:fill="BFBFBF" w:themeFill="background1" w:themeFillShade="BF"/>
            <w:vAlign w:val="center"/>
            <w:hideMark/>
          </w:tcPr>
          <w:p w14:paraId="1E6B0FCD" w14:textId="77777777" w:rsidR="00A77C14" w:rsidRPr="00CC3069" w:rsidRDefault="00A77C14" w:rsidP="00A77C14">
            <w:pPr>
              <w:spacing w:after="0" w:line="240" w:lineRule="auto"/>
              <w:jc w:val="center"/>
              <w:rPr>
                <w:rFonts w:cs="Arial"/>
                <w:b/>
                <w:bCs/>
                <w:szCs w:val="28"/>
              </w:rPr>
            </w:pPr>
            <w:r w:rsidRPr="0088424E">
              <w:rPr>
                <w:rFonts w:cs="Arial"/>
                <w:b/>
                <w:bCs/>
                <w:szCs w:val="28"/>
              </w:rPr>
              <w:t>NOMBRE</w:t>
            </w:r>
          </w:p>
        </w:tc>
        <w:tc>
          <w:tcPr>
            <w:tcW w:w="7899" w:type="dxa"/>
            <w:shd w:val="clear" w:color="auto" w:fill="BFBFBF" w:themeFill="background1" w:themeFillShade="BF"/>
            <w:vAlign w:val="center"/>
            <w:hideMark/>
          </w:tcPr>
          <w:p w14:paraId="0C49F2CF" w14:textId="77777777" w:rsidR="00A77C14" w:rsidRPr="00CC3069" w:rsidRDefault="00A77C14" w:rsidP="00A77C14">
            <w:pPr>
              <w:spacing w:after="0" w:line="240" w:lineRule="auto"/>
              <w:jc w:val="center"/>
              <w:rPr>
                <w:rFonts w:cs="Arial"/>
                <w:b/>
                <w:bCs/>
                <w:szCs w:val="28"/>
              </w:rPr>
            </w:pPr>
            <w:r w:rsidRPr="0088424E">
              <w:rPr>
                <w:rFonts w:cs="Arial"/>
                <w:b/>
                <w:bCs/>
                <w:szCs w:val="28"/>
              </w:rPr>
              <w:t>OBSERVACIONES</w:t>
            </w:r>
          </w:p>
        </w:tc>
      </w:tr>
      <w:tr w:rsidR="00A77C14" w:rsidRPr="0088424E" w14:paraId="5DB608DE" w14:textId="77777777" w:rsidTr="00155F18">
        <w:trPr>
          <w:trHeight w:val="558"/>
          <w:jc w:val="center"/>
        </w:trPr>
        <w:tc>
          <w:tcPr>
            <w:tcW w:w="1168" w:type="dxa"/>
            <w:shd w:val="clear" w:color="auto" w:fill="F2F2F2"/>
            <w:vAlign w:val="center"/>
            <w:hideMark/>
          </w:tcPr>
          <w:p w14:paraId="429E9DB1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7899" w:type="dxa"/>
            <w:shd w:val="clear" w:color="auto" w:fill="F2F2F2"/>
            <w:vAlign w:val="center"/>
            <w:hideMark/>
          </w:tcPr>
          <w:p w14:paraId="5A147414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  <w:r w:rsidRPr="00A77C14"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  <w:t>&lt;Link de referencia del anexo&gt;</w:t>
            </w:r>
          </w:p>
        </w:tc>
      </w:tr>
      <w:tr w:rsidR="00A77C14" w:rsidRPr="0088424E" w14:paraId="3F8674F6" w14:textId="77777777" w:rsidTr="00155F18">
        <w:trPr>
          <w:trHeight w:val="558"/>
          <w:jc w:val="center"/>
        </w:trPr>
        <w:tc>
          <w:tcPr>
            <w:tcW w:w="1168" w:type="dxa"/>
            <w:shd w:val="clear" w:color="auto" w:fill="auto"/>
            <w:vAlign w:val="center"/>
          </w:tcPr>
          <w:p w14:paraId="2B7F122E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7899" w:type="dxa"/>
            <w:shd w:val="clear" w:color="auto" w:fill="auto"/>
            <w:vAlign w:val="center"/>
          </w:tcPr>
          <w:p w14:paraId="44E926E8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</w:tr>
    </w:tbl>
    <w:bookmarkEnd w:id="33"/>
    <w:p w14:paraId="2441E3AD" w14:textId="77777777" w:rsidR="00A77C14" w:rsidRPr="00A77C14" w:rsidRDefault="00A77C14" w:rsidP="00A77C14">
      <w:pPr>
        <w:spacing w:after="0" w:line="240" w:lineRule="auto"/>
        <w:jc w:val="center"/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</w:pPr>
      <w:r w:rsidRPr="00A77C14"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>Tabla 2.</w:t>
      </w:r>
    </w:p>
    <w:p w14:paraId="0EC82351" w14:textId="77777777" w:rsidR="009A05AB" w:rsidRPr="00AD0EA3" w:rsidRDefault="009A05AB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sectPr w:rsidR="009A05AB" w:rsidRPr="00AD0EA3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9507C3" w14:textId="77777777" w:rsidR="007E0C88" w:rsidRDefault="007E0C88" w:rsidP="00662938">
      <w:pPr>
        <w:spacing w:after="0" w:line="240" w:lineRule="auto"/>
      </w:pPr>
      <w:r>
        <w:separator/>
      </w:r>
    </w:p>
  </w:endnote>
  <w:endnote w:type="continuationSeparator" w:id="0">
    <w:p w14:paraId="1A6DF52F" w14:textId="77777777" w:rsidR="007E0C88" w:rsidRDefault="007E0C88" w:rsidP="00662938">
      <w:pPr>
        <w:spacing w:after="0" w:line="240" w:lineRule="auto"/>
      </w:pPr>
      <w:r>
        <w:continuationSeparator/>
      </w:r>
    </w:p>
  </w:endnote>
  <w:endnote w:type="continuationNotice" w:id="1">
    <w:p w14:paraId="1B6D16BB" w14:textId="77777777" w:rsidR="007E0C88" w:rsidRDefault="007E0C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E1FCB1" w14:textId="77777777" w:rsidR="0078384B" w:rsidRDefault="003F1946" w:rsidP="0078384B">
    <w:pPr>
      <w:pStyle w:val="Piedepgina"/>
      <w:jc w:val="center"/>
      <w:rPr>
        <w:rFonts w:ascii="Century Gothic" w:hAnsi="Century Gothic"/>
      </w:rPr>
    </w:pPr>
    <w:r w:rsidRPr="003F1946">
      <w:rPr>
        <w:rFonts w:ascii="Century Gothic" w:hAnsi="Century Gothic"/>
      </w:rPr>
      <w:t>Arquitectura empresarial</w:t>
    </w:r>
  </w:p>
  <w:p w14:paraId="1DA7EF84" w14:textId="77777777" w:rsidR="003F1946" w:rsidRPr="003F1946" w:rsidRDefault="003F1946" w:rsidP="0078384B">
    <w:pPr>
      <w:pStyle w:val="Piedepgina"/>
      <w:jc w:val="center"/>
      <w:rPr>
        <w:rFonts w:ascii="Century Gothic" w:hAnsi="Century Gothic"/>
      </w:rPr>
    </w:pPr>
    <w:r>
      <w:rPr>
        <w:rFonts w:ascii="Century Gothic" w:hAnsi="Century Gothic"/>
      </w:rPr>
      <w:t>P</w:t>
    </w:r>
    <w:r w:rsidR="00335493">
      <w:rPr>
        <w:rFonts w:ascii="Century Gothic" w:hAnsi="Century Gothic"/>
      </w:rPr>
      <w:t xml:space="preserve">ágina </w:t>
    </w:r>
    <w:r w:rsidR="00335493">
      <w:rPr>
        <w:rFonts w:ascii="Century Gothic" w:hAnsi="Century Gothic"/>
      </w:rPr>
      <w:fldChar w:fldCharType="begin"/>
    </w:r>
    <w:r w:rsidR="00335493">
      <w:rPr>
        <w:rFonts w:ascii="Century Gothic" w:hAnsi="Century Gothic"/>
      </w:rPr>
      <w:instrText xml:space="preserve"> PAGE   \* MERGEFORMAT </w:instrText>
    </w:r>
    <w:r w:rsidR="00335493">
      <w:rPr>
        <w:rFonts w:ascii="Century Gothic" w:hAnsi="Century Gothic"/>
      </w:rPr>
      <w:fldChar w:fldCharType="separate"/>
    </w:r>
    <w:r w:rsidR="00335493">
      <w:rPr>
        <w:rFonts w:ascii="Century Gothic" w:hAnsi="Century Gothic"/>
        <w:noProof/>
      </w:rPr>
      <w:t>1</w:t>
    </w:r>
    <w:r w:rsidR="00335493">
      <w:rPr>
        <w:rFonts w:ascii="Century Gothic" w:hAnsi="Century Gothic"/>
      </w:rPr>
      <w:fldChar w:fldCharType="end"/>
    </w:r>
    <w:r w:rsidR="00335493">
      <w:rPr>
        <w:rFonts w:ascii="Century Gothic" w:hAnsi="Century Gothic"/>
      </w:rPr>
      <w:t xml:space="preserve"> de</w:t>
    </w:r>
    <w:r>
      <w:rPr>
        <w:rFonts w:ascii="Century Gothic" w:hAnsi="Century Gothic"/>
      </w:rPr>
      <w:t xml:space="preserve"> </w:t>
    </w:r>
    <w:r>
      <w:rPr>
        <w:rFonts w:ascii="Century Gothic" w:hAnsi="Century Gothic"/>
      </w:rPr>
      <w:fldChar w:fldCharType="begin"/>
    </w:r>
    <w:r>
      <w:rPr>
        <w:rFonts w:ascii="Century Gothic" w:hAnsi="Century Gothic"/>
      </w:rPr>
      <w:instrText xml:space="preserve"> NUMPAGES   \* MERGEFORMAT </w:instrText>
    </w:r>
    <w:r>
      <w:rPr>
        <w:rFonts w:ascii="Century Gothic" w:hAnsi="Century Gothic"/>
      </w:rPr>
      <w:fldChar w:fldCharType="separate"/>
    </w:r>
    <w:r>
      <w:rPr>
        <w:rFonts w:ascii="Century Gothic" w:hAnsi="Century Gothic"/>
        <w:noProof/>
      </w:rPr>
      <w:t>3</w:t>
    </w:r>
    <w:r>
      <w:rPr>
        <w:rFonts w:ascii="Century Gothic" w:hAnsi="Century Gothic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E8FDC" w14:textId="77777777" w:rsidR="007E0C88" w:rsidRDefault="007E0C88" w:rsidP="00662938">
      <w:pPr>
        <w:spacing w:after="0" w:line="240" w:lineRule="auto"/>
      </w:pPr>
      <w:r>
        <w:separator/>
      </w:r>
    </w:p>
  </w:footnote>
  <w:footnote w:type="continuationSeparator" w:id="0">
    <w:p w14:paraId="0ADFEBB1" w14:textId="77777777" w:rsidR="007E0C88" w:rsidRDefault="007E0C88" w:rsidP="00662938">
      <w:pPr>
        <w:spacing w:after="0" w:line="240" w:lineRule="auto"/>
      </w:pPr>
      <w:r>
        <w:continuationSeparator/>
      </w:r>
    </w:p>
  </w:footnote>
  <w:footnote w:type="continuationNotice" w:id="1">
    <w:p w14:paraId="78DE8B18" w14:textId="77777777" w:rsidR="007E0C88" w:rsidRDefault="007E0C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F0A28" w14:textId="77777777" w:rsidR="00662938" w:rsidRDefault="006F30C9" w:rsidP="00662938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07116F" wp14:editId="07346FB2">
          <wp:simplePos x="0" y="0"/>
          <wp:positionH relativeFrom="column">
            <wp:posOffset>3886200</wp:posOffset>
          </wp:positionH>
          <wp:positionV relativeFrom="paragraph">
            <wp:posOffset>-161925</wp:posOffset>
          </wp:positionV>
          <wp:extent cx="2472055" cy="485775"/>
          <wp:effectExtent l="0" t="0" r="0" b="0"/>
          <wp:wrapSquare wrapText="bothSides"/>
          <wp:docPr id="5" name="Gráfico 95">
            <a:extLst xmlns:a="http://schemas.openxmlformats.org/drawingml/2006/main">
              <a:ext uri="{FF2B5EF4-FFF2-40B4-BE49-F238E27FC236}">
                <a16:creationId xmlns:a16="http://schemas.microsoft.com/office/drawing/2014/main" id="{F271A8B4-7C32-4380-A774-9BF221EC88D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áfico 95">
                    <a:extLst>
                      <a:ext uri="{FF2B5EF4-FFF2-40B4-BE49-F238E27FC236}">
                        <a16:creationId xmlns:a16="http://schemas.microsoft.com/office/drawing/2014/main" id="{F271A8B4-7C32-4380-A774-9BF221EC88D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2055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0B11BF"/>
    <w:multiLevelType w:val="hybridMultilevel"/>
    <w:tmpl w:val="34AE7FB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DC24296"/>
    <w:multiLevelType w:val="hybridMultilevel"/>
    <w:tmpl w:val="91F4C68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FF62DF2"/>
    <w:multiLevelType w:val="hybridMultilevel"/>
    <w:tmpl w:val="AD36724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7E23D9"/>
    <w:multiLevelType w:val="hybridMultilevel"/>
    <w:tmpl w:val="DB5A9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100178">
    <w:abstractNumId w:val="3"/>
  </w:num>
  <w:num w:numId="2" w16cid:durableId="155999865">
    <w:abstractNumId w:val="1"/>
  </w:num>
  <w:num w:numId="3" w16cid:durableId="1604341802">
    <w:abstractNumId w:val="0"/>
  </w:num>
  <w:num w:numId="4" w16cid:durableId="384373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A87"/>
    <w:rsid w:val="000062E2"/>
    <w:rsid w:val="00020880"/>
    <w:rsid w:val="0004610A"/>
    <w:rsid w:val="0009753E"/>
    <w:rsid w:val="000E601B"/>
    <w:rsid w:val="000F2372"/>
    <w:rsid w:val="00114F29"/>
    <w:rsid w:val="00117EBE"/>
    <w:rsid w:val="001271A3"/>
    <w:rsid w:val="0013434B"/>
    <w:rsid w:val="00146683"/>
    <w:rsid w:val="00155860"/>
    <w:rsid w:val="001870B9"/>
    <w:rsid w:val="00197BED"/>
    <w:rsid w:val="001A4F83"/>
    <w:rsid w:val="001A5963"/>
    <w:rsid w:val="001A63AA"/>
    <w:rsid w:val="001C6CB2"/>
    <w:rsid w:val="001D0939"/>
    <w:rsid w:val="001D0BCD"/>
    <w:rsid w:val="001E7F00"/>
    <w:rsid w:val="002223A4"/>
    <w:rsid w:val="00237182"/>
    <w:rsid w:val="0025389B"/>
    <w:rsid w:val="002D1739"/>
    <w:rsid w:val="00335493"/>
    <w:rsid w:val="00351DF7"/>
    <w:rsid w:val="00373E70"/>
    <w:rsid w:val="003F1946"/>
    <w:rsid w:val="003F27B4"/>
    <w:rsid w:val="0040674E"/>
    <w:rsid w:val="00444D51"/>
    <w:rsid w:val="004A0E50"/>
    <w:rsid w:val="004B0772"/>
    <w:rsid w:val="00501643"/>
    <w:rsid w:val="0050647C"/>
    <w:rsid w:val="00513616"/>
    <w:rsid w:val="005731E4"/>
    <w:rsid w:val="0057665E"/>
    <w:rsid w:val="005D4941"/>
    <w:rsid w:val="005F302D"/>
    <w:rsid w:val="006018B5"/>
    <w:rsid w:val="00661357"/>
    <w:rsid w:val="00662938"/>
    <w:rsid w:val="00674600"/>
    <w:rsid w:val="00694917"/>
    <w:rsid w:val="006F30C9"/>
    <w:rsid w:val="006F5941"/>
    <w:rsid w:val="0075003E"/>
    <w:rsid w:val="0078384B"/>
    <w:rsid w:val="0078465E"/>
    <w:rsid w:val="007B4480"/>
    <w:rsid w:val="007C0AB2"/>
    <w:rsid w:val="007D2F24"/>
    <w:rsid w:val="007E0C88"/>
    <w:rsid w:val="007F2C71"/>
    <w:rsid w:val="008330F5"/>
    <w:rsid w:val="00842A4C"/>
    <w:rsid w:val="008927CB"/>
    <w:rsid w:val="008A0F3F"/>
    <w:rsid w:val="008B1032"/>
    <w:rsid w:val="008C50BF"/>
    <w:rsid w:val="008D70F4"/>
    <w:rsid w:val="008F0142"/>
    <w:rsid w:val="009213A0"/>
    <w:rsid w:val="0093462F"/>
    <w:rsid w:val="0094711D"/>
    <w:rsid w:val="0095114F"/>
    <w:rsid w:val="00966495"/>
    <w:rsid w:val="00975DF4"/>
    <w:rsid w:val="009A05AB"/>
    <w:rsid w:val="009B28E5"/>
    <w:rsid w:val="009B30D9"/>
    <w:rsid w:val="009C4DD7"/>
    <w:rsid w:val="009D24E0"/>
    <w:rsid w:val="009D6A87"/>
    <w:rsid w:val="009F7AF5"/>
    <w:rsid w:val="00A10AAD"/>
    <w:rsid w:val="00A15829"/>
    <w:rsid w:val="00A214AD"/>
    <w:rsid w:val="00A3649F"/>
    <w:rsid w:val="00A418BD"/>
    <w:rsid w:val="00A5741C"/>
    <w:rsid w:val="00A61A43"/>
    <w:rsid w:val="00A77C14"/>
    <w:rsid w:val="00AA4A8E"/>
    <w:rsid w:val="00AD0EA3"/>
    <w:rsid w:val="00AD56DA"/>
    <w:rsid w:val="00AF2DE8"/>
    <w:rsid w:val="00AF690F"/>
    <w:rsid w:val="00B00B3D"/>
    <w:rsid w:val="00B14CDA"/>
    <w:rsid w:val="00B4578C"/>
    <w:rsid w:val="00BB05F1"/>
    <w:rsid w:val="00BD636E"/>
    <w:rsid w:val="00BE09E8"/>
    <w:rsid w:val="00BF30EC"/>
    <w:rsid w:val="00BF7A03"/>
    <w:rsid w:val="00C0586A"/>
    <w:rsid w:val="00C0626F"/>
    <w:rsid w:val="00C144DB"/>
    <w:rsid w:val="00C9577E"/>
    <w:rsid w:val="00CB1B48"/>
    <w:rsid w:val="00CB29FB"/>
    <w:rsid w:val="00CF6AA1"/>
    <w:rsid w:val="00D04EC9"/>
    <w:rsid w:val="00D21479"/>
    <w:rsid w:val="00D220E0"/>
    <w:rsid w:val="00D31574"/>
    <w:rsid w:val="00D529D8"/>
    <w:rsid w:val="00D53090"/>
    <w:rsid w:val="00D74DDE"/>
    <w:rsid w:val="00D817B9"/>
    <w:rsid w:val="00D948F4"/>
    <w:rsid w:val="00DA16BC"/>
    <w:rsid w:val="00DD3B52"/>
    <w:rsid w:val="00DE45C2"/>
    <w:rsid w:val="00E065F5"/>
    <w:rsid w:val="00E147D6"/>
    <w:rsid w:val="00E41765"/>
    <w:rsid w:val="00E72EB8"/>
    <w:rsid w:val="00E75E44"/>
    <w:rsid w:val="00E929CF"/>
    <w:rsid w:val="00E941E0"/>
    <w:rsid w:val="00EC0135"/>
    <w:rsid w:val="00EC3931"/>
    <w:rsid w:val="00F26F7E"/>
    <w:rsid w:val="00F41D22"/>
    <w:rsid w:val="00F51963"/>
    <w:rsid w:val="00F744D7"/>
    <w:rsid w:val="00FA1D09"/>
    <w:rsid w:val="00FE460C"/>
    <w:rsid w:val="00FF5EAC"/>
    <w:rsid w:val="584EB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02A38"/>
  <w15:chartTrackingRefBased/>
  <w15:docId w15:val="{B7B61B69-B8D3-4624-B535-894EA223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A77C14"/>
    <w:pPr>
      <w:keepNext/>
      <w:keepLines/>
      <w:pBdr>
        <w:bottom w:val="single" w:sz="6" w:space="1" w:color="70AD47" w:themeColor="accent6"/>
      </w:pBd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05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29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938"/>
  </w:style>
  <w:style w:type="paragraph" w:styleId="Piedepgina">
    <w:name w:val="footer"/>
    <w:basedOn w:val="Normal"/>
    <w:link w:val="PiedepginaCar"/>
    <w:uiPriority w:val="99"/>
    <w:unhideWhenUsed/>
    <w:rsid w:val="006629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38"/>
  </w:style>
  <w:style w:type="table" w:styleId="Tablaconcuadrcula">
    <w:name w:val="Table Grid"/>
    <w:basedOn w:val="Tablanormal"/>
    <w:uiPriority w:val="39"/>
    <w:rsid w:val="00E72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A77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147D6"/>
    <w:pPr>
      <w:outlineLvl w:val="9"/>
    </w:pPr>
    <w:rPr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5F302D"/>
    <w:pPr>
      <w:spacing w:after="0" w:line="240" w:lineRule="auto"/>
    </w:pPr>
    <w:rPr>
      <w:rFonts w:ascii="Century Gothic" w:hAnsi="Century Gothic"/>
      <w:b/>
      <w:caps/>
      <w:color w:val="404040" w:themeColor="text1" w:themeTint="BF"/>
      <w:sz w:val="20"/>
    </w:rPr>
  </w:style>
  <w:style w:type="character" w:styleId="Hipervnculo">
    <w:name w:val="Hyperlink"/>
    <w:basedOn w:val="Fuentedeprrafopredeter"/>
    <w:uiPriority w:val="99"/>
    <w:unhideWhenUsed/>
    <w:rsid w:val="00E147D6"/>
    <w:rPr>
      <w:color w:val="0563C1" w:themeColor="hyperlink"/>
      <w:u w:val="single"/>
    </w:rPr>
  </w:style>
  <w:style w:type="table" w:customStyle="1" w:styleId="Anotaciones">
    <w:name w:val="Anotaciones"/>
    <w:basedOn w:val="Tablanormal"/>
    <w:uiPriority w:val="99"/>
    <w:qFormat/>
    <w:rsid w:val="00D53090"/>
    <w:pPr>
      <w:spacing w:after="0" w:line="240" w:lineRule="auto"/>
      <w:jc w:val="center"/>
    </w:pPr>
    <w:rPr>
      <w:rFonts w:eastAsia="Times New Roman" w:cs="Times New Roman"/>
      <w:sz w:val="20"/>
      <w:szCs w:val="20"/>
      <w:lang w:eastAsia="es-ES"/>
    </w:rPr>
    <w:tblPr>
      <w:tblCellMar>
        <w:top w:w="57" w:type="dxa"/>
        <w:left w:w="85" w:type="dxa"/>
        <w:bottom w:w="57" w:type="dxa"/>
        <w:right w:w="85" w:type="dxa"/>
      </w:tblCellMar>
    </w:tblPr>
    <w:tcPr>
      <w:shd w:val="clear" w:color="auto" w:fill="DBDBDB" w:themeFill="accent3" w:themeFillTint="66"/>
    </w:tcPr>
  </w:style>
  <w:style w:type="paragraph" w:styleId="Prrafodelista">
    <w:name w:val="List Paragraph"/>
    <w:basedOn w:val="Normal"/>
    <w:uiPriority w:val="34"/>
    <w:qFormat/>
    <w:rsid w:val="00A10AA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B05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F302D"/>
    <w:pPr>
      <w:spacing w:after="0" w:line="240" w:lineRule="auto"/>
      <w:ind w:left="221"/>
    </w:pPr>
    <w:rPr>
      <w:rFonts w:ascii="Century Gothic" w:hAnsi="Century Gothic"/>
      <w:color w:val="404040" w:themeColor="text1" w:themeTint="BF"/>
      <w:sz w:val="20"/>
    </w:rPr>
  </w:style>
  <w:style w:type="paragraph" w:customStyle="1" w:styleId="EstiloEstilo1SuperiorSencilloRojo225ptoAnchodelnea">
    <w:name w:val="Estilo Estilo1 + Superior: (Sencillo Rojo  2.25 pto Ancho de línea..."/>
    <w:basedOn w:val="Normal"/>
    <w:autoRedefine/>
    <w:qFormat/>
    <w:rsid w:val="006F30C9"/>
    <w:pPr>
      <w:widowControl w:val="0"/>
      <w:pBdr>
        <w:top w:val="single" w:sz="18" w:space="10" w:color="0070C0"/>
        <w:bottom w:val="single" w:sz="18" w:space="10" w:color="0070C0"/>
      </w:pBdr>
      <w:autoSpaceDE w:val="0"/>
      <w:autoSpaceDN w:val="0"/>
      <w:spacing w:after="0" w:line="240" w:lineRule="auto"/>
      <w:jc w:val="right"/>
    </w:pPr>
    <w:rPr>
      <w:rFonts w:ascii="Century Gothic" w:eastAsia="Times New Roman" w:hAnsi="Century Gothic" w:cs="Times New Roman"/>
      <w:b/>
      <w:bCs/>
      <w:smallCaps/>
      <w:color w:val="262626" w:themeColor="text1" w:themeTint="D9"/>
      <w:sz w:val="48"/>
      <w:szCs w:val="20"/>
      <w:lang w:val="es-CO"/>
    </w:rPr>
  </w:style>
  <w:style w:type="paragraph" w:customStyle="1" w:styleId="Tabletext">
    <w:name w:val="Tabletext"/>
    <w:basedOn w:val="Normal"/>
    <w:rsid w:val="0004610A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color w:val="404040"/>
      <w:sz w:val="20"/>
      <w:szCs w:val="20"/>
      <w:lang w:val="en-US"/>
    </w:rPr>
  </w:style>
  <w:style w:type="paragraph" w:customStyle="1" w:styleId="0110TextoN1">
    <w:name w:val="0110 TextoN1"/>
    <w:basedOn w:val="Normal"/>
    <w:rsid w:val="00AD56DA"/>
    <w:pPr>
      <w:spacing w:after="240" w:line="240" w:lineRule="auto"/>
      <w:ind w:left="2160"/>
      <w:jc w:val="both"/>
    </w:pPr>
    <w:rPr>
      <w:rFonts w:ascii="Arial" w:eastAsia="Times New Roman" w:hAnsi="Arial" w:cs="Times New Roman"/>
      <w:color w:val="40404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7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GUDELO\Downloads\03%20-%20Documento%20Concepto%20de%20Arquitectura%20V1.0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e1e07314-37cb-4aa8-bb91-a6dcb759bb2e">
      <Terms xmlns="http://schemas.microsoft.com/office/infopath/2007/PartnerControls"/>
    </lcf76f155ced4ddcb4097134ff3c332f>
    <_ip_UnifiedCompliancePolicyProperties xmlns="http://schemas.microsoft.com/sharepoint/v3" xsi:nil="true"/>
    <TaxCatchAll xmlns="0eecad27-fc1e-44fb-be9a-2d0ae0b733e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18AF59B463934ABABD0CFBE1086172" ma:contentTypeVersion="18" ma:contentTypeDescription="Crear nuevo documento." ma:contentTypeScope="" ma:versionID="27d2abb6c40fe8a4a1c481110a68e4fc">
  <xsd:schema xmlns:xsd="http://www.w3.org/2001/XMLSchema" xmlns:xs="http://www.w3.org/2001/XMLSchema" xmlns:p="http://schemas.microsoft.com/office/2006/metadata/properties" xmlns:ns1="http://schemas.microsoft.com/sharepoint/v3" xmlns:ns2="e1e07314-37cb-4aa8-bb91-a6dcb759bb2e" xmlns:ns3="0eecad27-fc1e-44fb-be9a-2d0ae0b733e0" targetNamespace="http://schemas.microsoft.com/office/2006/metadata/properties" ma:root="true" ma:fieldsID="23b46a9910d98a21800972e2d9e5c79c" ns1:_="" ns2:_="" ns3:_="">
    <xsd:import namespace="http://schemas.microsoft.com/sharepoint/v3"/>
    <xsd:import namespace="e1e07314-37cb-4aa8-bb91-a6dcb759bb2e"/>
    <xsd:import namespace="0eecad27-fc1e-44fb-be9a-2d0ae0b73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07314-37cb-4aa8-bb91-a6dcb759bb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49d6de97-83be-494d-96c3-c02279f57f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cad27-fc1e-44fb-be9a-2d0ae0b733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0327593-705c-4591-8685-a682e0fdb868}" ma:internalName="TaxCatchAll" ma:showField="CatchAllData" ma:web="0eecad27-fc1e-44fb-be9a-2d0ae0b733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3DEB47-EBD2-4D98-B9BD-FE8A4EB65B1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1e07314-37cb-4aa8-bb91-a6dcb759bb2e"/>
    <ds:schemaRef ds:uri="0eecad27-fc1e-44fb-be9a-2d0ae0b733e0"/>
  </ds:schemaRefs>
</ds:datastoreItem>
</file>

<file path=customXml/itemProps2.xml><?xml version="1.0" encoding="utf-8"?>
<ds:datastoreItem xmlns:ds="http://schemas.openxmlformats.org/officeDocument/2006/customXml" ds:itemID="{1891E119-5BF4-4D7F-BE92-6F5D136D91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76B47D4-3D74-4157-9F43-15D6D1555B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1e07314-37cb-4aa8-bb91-a6dcb759bb2e"/>
    <ds:schemaRef ds:uri="0eecad27-fc1e-44fb-be9a-2d0ae0b73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294FB0-9327-45BC-A7D3-7C1F1FD115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03 - Documento Concepto de Arquitectura V1.0 1.dotx</Template>
  <TotalTime>3</TotalTime>
  <Pages>10</Pages>
  <Words>728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RICARDO AGUDELO ALVARADO</dc:creator>
  <cp:keywords/>
  <dc:description/>
  <cp:lastModifiedBy>JAVIER RICARDO AGUDELO ALVARADO</cp:lastModifiedBy>
  <cp:revision>2</cp:revision>
  <dcterms:created xsi:type="dcterms:W3CDTF">2024-06-06T14:32:00Z</dcterms:created>
  <dcterms:modified xsi:type="dcterms:W3CDTF">2024-06-17T14:26:00Z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0x010100D118AF59B463934ABABD0CFBE1086172</vt:lpwstr>
  </property>
  <property fmtid="{D5CDD505-2E9C-101B-9397-08002B2CF9AE}" pid="3" name="MediaServiceImageTags">
    <vt:lpwstr/>
  </property>
</Properties>
</file>